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HNDIT11062 –  Web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786DCD">
        <w:rPr>
          <w:rFonts w:ascii="Adobe Garamond Pro Bold" w:hAnsi="Adobe Garamond Pro Bold"/>
          <w:b/>
          <w:bCs/>
          <w:sz w:val="32"/>
          <w:szCs w:val="32"/>
        </w:rPr>
        <w:t>9</w:t>
      </w:r>
    </w:p>
    <w:p w:rsidR="008877D5" w:rsidRDefault="008877D5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</w:p>
    <w:p w:rsidR="008877D5" w:rsidRDefault="008877D5" w:rsidP="008877D5">
      <w:pPr>
        <w:pStyle w:val="ListParagraph"/>
        <w:numPr>
          <w:ilvl w:val="3"/>
          <w:numId w:val="19"/>
        </w:numPr>
        <w:spacing w:after="160" w:line="259" w:lineRule="auto"/>
        <w:ind w:left="1620" w:hanging="63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Write </w:t>
      </w:r>
      <w:r w:rsidRPr="005F0C98">
        <w:rPr>
          <w:rFonts w:ascii="Times New Roman" w:hAnsi="Times New Roman" w:cs="Times New Roman"/>
          <w:sz w:val="24"/>
          <w:szCs w:val="24"/>
        </w:rPr>
        <w:t>HTML Code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5F0C98"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sz w:val="24"/>
          <w:szCs w:val="24"/>
        </w:rPr>
        <w:t>display following outputs in the</w:t>
      </w:r>
      <w:r w:rsidRPr="005F0C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browser.</w:t>
      </w:r>
    </w:p>
    <w:p w:rsidR="008877D5" w:rsidRDefault="00105E35" w:rsidP="008877D5">
      <w:pPr>
        <w:pStyle w:val="ListParagraph"/>
        <w:spacing w:after="160" w:line="259" w:lineRule="auto"/>
        <w:ind w:left="16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1685925</wp:posOffset>
            </wp:positionH>
            <wp:positionV relativeFrom="paragraph">
              <wp:posOffset>142875</wp:posOffset>
            </wp:positionV>
            <wp:extent cx="3067050" cy="2476500"/>
            <wp:effectExtent l="19050" t="0" r="0" b="0"/>
            <wp:wrapNone/>
            <wp:docPr id="8" name="Picture 11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77D5" w:rsidRDefault="008877D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tabs>
          <w:tab w:val="left" w:pos="238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tabs>
          <w:tab w:val="left" w:pos="184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05E35" w:rsidRDefault="00105E35" w:rsidP="00105E35">
      <w:pPr>
        <w:tabs>
          <w:tab w:val="left" w:pos="184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Pr="00105E35" w:rsidRDefault="00105E35" w:rsidP="00105E3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1019175</wp:posOffset>
            </wp:positionH>
            <wp:positionV relativeFrom="paragraph">
              <wp:posOffset>247650</wp:posOffset>
            </wp:positionV>
            <wp:extent cx="5486400" cy="1400175"/>
            <wp:effectExtent l="19050" t="0" r="0" b="0"/>
            <wp:wrapNone/>
            <wp:docPr id="2" name="Picture 1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2778" r="1874" b="1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1390650</wp:posOffset>
            </wp:positionH>
            <wp:positionV relativeFrom="paragraph">
              <wp:posOffset>197485</wp:posOffset>
            </wp:positionV>
            <wp:extent cx="4591050" cy="2657475"/>
            <wp:effectExtent l="19050" t="19050" r="19050" b="28575"/>
            <wp:wrapNone/>
            <wp:docPr id="5" name="Picture 2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65747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77D5" w:rsidRDefault="008877D5" w:rsidP="008877D5">
      <w:pPr>
        <w:tabs>
          <w:tab w:val="left" w:pos="216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P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7606B9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1304925</wp:posOffset>
            </wp:positionH>
            <wp:positionV relativeFrom="paragraph">
              <wp:posOffset>33655</wp:posOffset>
            </wp:positionV>
            <wp:extent cx="4857750" cy="2238375"/>
            <wp:effectExtent l="19050" t="0" r="0" b="0"/>
            <wp:wrapNone/>
            <wp:docPr id="6" name="Picture 3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r="3773" b="5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8877D5" w:rsidP="008877D5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Default="00105E35" w:rsidP="00105E35">
      <w:pPr>
        <w:tabs>
          <w:tab w:val="left" w:pos="123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105E35" w:rsidRDefault="00105E35" w:rsidP="00105E35">
      <w:pPr>
        <w:tabs>
          <w:tab w:val="left" w:pos="123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8877D5" w:rsidRPr="008877D5" w:rsidRDefault="001457B9" w:rsidP="001457B9">
      <w:pPr>
        <w:tabs>
          <w:tab w:val="left" w:pos="1920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877D5" w:rsidRDefault="008877D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5366A7" w:rsidRDefault="001457B9" w:rsidP="001457B9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76625" cy="1819275"/>
            <wp:effectExtent l="19050" t="0" r="9525" b="0"/>
            <wp:docPr id="10" name="Picture 10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t="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5E35" w:rsidRDefault="00105E35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1504950</wp:posOffset>
            </wp:positionH>
            <wp:positionV relativeFrom="paragraph">
              <wp:posOffset>11430</wp:posOffset>
            </wp:positionV>
            <wp:extent cx="3152775" cy="2276475"/>
            <wp:effectExtent l="19050" t="0" r="9525" b="0"/>
            <wp:wrapNone/>
            <wp:docPr id="12" name="Picture 12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2775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05E35" w:rsidRDefault="00105E35" w:rsidP="00105E35">
      <w:pPr>
        <w:pStyle w:val="ListParagraph"/>
        <w:spacing w:after="160" w:line="259" w:lineRule="auto"/>
        <w:ind w:left="2340"/>
        <w:rPr>
          <w:rFonts w:ascii="Times New Roman" w:hAnsi="Times New Roman" w:cs="Times New Roman"/>
          <w:sz w:val="24"/>
          <w:szCs w:val="24"/>
        </w:rPr>
      </w:pPr>
    </w:p>
    <w:p w:rsidR="001457B9" w:rsidRDefault="007606B9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1438275</wp:posOffset>
            </wp:positionH>
            <wp:positionV relativeFrom="paragraph">
              <wp:posOffset>151765</wp:posOffset>
            </wp:positionV>
            <wp:extent cx="3324225" cy="1504950"/>
            <wp:effectExtent l="19050" t="0" r="9525" b="0"/>
            <wp:wrapNone/>
            <wp:docPr id="13" name="Picture 13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1504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P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8877D5">
      <w:pPr>
        <w:pStyle w:val="ListParagraph"/>
        <w:numPr>
          <w:ilvl w:val="0"/>
          <w:numId w:val="21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1704975</wp:posOffset>
            </wp:positionH>
            <wp:positionV relativeFrom="paragraph">
              <wp:posOffset>110490</wp:posOffset>
            </wp:positionV>
            <wp:extent cx="3181350" cy="2095500"/>
            <wp:effectExtent l="19050" t="0" r="0" b="0"/>
            <wp:wrapNone/>
            <wp:docPr id="14" name="Picture 14" descr="C:\Users\LAB2Lecture\Desktop\Untitled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LAB2Lecture\Desktop\Untitled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06B9" w:rsidRDefault="007606B9" w:rsidP="007606B9">
      <w:pPr>
        <w:tabs>
          <w:tab w:val="left" w:pos="2595"/>
        </w:tabs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7606B9" w:rsidRPr="007606B9" w:rsidRDefault="007606B9" w:rsidP="007606B9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:rsidR="004F4620" w:rsidRPr="007606B9" w:rsidRDefault="004F4620" w:rsidP="007606B9">
      <w:pPr>
        <w:spacing w:after="0" w:line="240" w:lineRule="auto"/>
        <w:rPr>
          <w:rFonts w:eastAsia="Times New Roman" w:cs="Times New Roman"/>
          <w:color w:val="000000"/>
          <w:sz w:val="24"/>
          <w:szCs w:val="24"/>
        </w:rPr>
      </w:pPr>
    </w:p>
    <w:sectPr w:rsidR="004F4620" w:rsidRPr="007606B9" w:rsidSect="00891E0D">
      <w:headerReference w:type="even" r:id="rId15"/>
      <w:headerReference w:type="default" r:id="rId16"/>
      <w:footerReference w:type="default" r:id="rId17"/>
      <w:headerReference w:type="first" r:id="rId18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145C7" w:rsidRDefault="002145C7" w:rsidP="00891E0D">
      <w:pPr>
        <w:spacing w:after="0" w:line="240" w:lineRule="auto"/>
      </w:pPr>
      <w:r>
        <w:separator/>
      </w:r>
    </w:p>
  </w:endnote>
  <w:endnote w:type="continuationSeparator" w:id="1">
    <w:p w:rsidR="002145C7" w:rsidRDefault="002145C7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5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804545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7606B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145C7" w:rsidRDefault="002145C7" w:rsidP="00891E0D">
      <w:pPr>
        <w:spacing w:after="0" w:line="240" w:lineRule="auto"/>
      </w:pPr>
      <w:r>
        <w:separator/>
      </w:r>
    </w:p>
  </w:footnote>
  <w:footnote w:type="continuationSeparator" w:id="1">
    <w:p w:rsidR="002145C7" w:rsidRDefault="002145C7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80454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804545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F82C1E"/>
    <w:multiLevelType w:val="multilevel"/>
    <w:tmpl w:val="8CA4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asciiTheme="minorHAnsi" w:hAnsi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F4FB3"/>
    <w:multiLevelType w:val="hybridMultilevel"/>
    <w:tmpl w:val="A678CF86"/>
    <w:lvl w:ilvl="0" w:tplc="EA1CD9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CEE7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E33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2874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EEAD3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CA1E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3E94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9408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E80BBC"/>
    <w:multiLevelType w:val="multilevel"/>
    <w:tmpl w:val="C00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22848"/>
    <w:multiLevelType w:val="hybridMultilevel"/>
    <w:tmpl w:val="9828A8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EE30504E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8B35E5C"/>
    <w:multiLevelType w:val="hybridMultilevel"/>
    <w:tmpl w:val="AC3AAEC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4CCE3B6B"/>
    <w:multiLevelType w:val="hybridMultilevel"/>
    <w:tmpl w:val="1CE84018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4">
    <w:nsid w:val="4DF733A0"/>
    <w:multiLevelType w:val="hybridMultilevel"/>
    <w:tmpl w:val="884C650A"/>
    <w:lvl w:ilvl="0" w:tplc="A1ACC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F8C3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60E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08F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63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3C09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1E03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4CCA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9C26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A6F7874"/>
    <w:multiLevelType w:val="hybridMultilevel"/>
    <w:tmpl w:val="900C9BE4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D453237"/>
    <w:multiLevelType w:val="hybridMultilevel"/>
    <w:tmpl w:val="A88ED73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>
    <w:nsid w:val="7ECC2459"/>
    <w:multiLevelType w:val="hybridMultilevel"/>
    <w:tmpl w:val="6BB0A11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9"/>
  </w:num>
  <w:num w:numId="3">
    <w:abstractNumId w:val="15"/>
  </w:num>
  <w:num w:numId="4">
    <w:abstractNumId w:val="7"/>
  </w:num>
  <w:num w:numId="5">
    <w:abstractNumId w:val="3"/>
  </w:num>
  <w:num w:numId="6">
    <w:abstractNumId w:val="18"/>
  </w:num>
  <w:num w:numId="7">
    <w:abstractNumId w:val="12"/>
  </w:num>
  <w:num w:numId="8">
    <w:abstractNumId w:val="4"/>
  </w:num>
  <w:num w:numId="9">
    <w:abstractNumId w:val="10"/>
  </w:num>
  <w:num w:numId="10">
    <w:abstractNumId w:val="0"/>
  </w:num>
  <w:num w:numId="11">
    <w:abstractNumId w:val="16"/>
  </w:num>
  <w:num w:numId="12">
    <w:abstractNumId w:val="14"/>
  </w:num>
  <w:num w:numId="13">
    <w:abstractNumId w:val="2"/>
  </w:num>
  <w:num w:numId="14">
    <w:abstractNumId w:val="5"/>
  </w:num>
  <w:num w:numId="15">
    <w:abstractNumId w:val="1"/>
  </w:num>
  <w:num w:numId="16">
    <w:abstractNumId w:val="19"/>
  </w:num>
  <w:num w:numId="17">
    <w:abstractNumId w:val="20"/>
  </w:num>
  <w:num w:numId="18">
    <w:abstractNumId w:val="11"/>
  </w:num>
  <w:num w:numId="19">
    <w:abstractNumId w:val="13"/>
  </w:num>
  <w:num w:numId="20">
    <w:abstractNumId w:val="6"/>
  </w:num>
  <w:num w:numId="21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hdrShapeDefaults>
    <o:shapedefaults v:ext="edit" spidmax="4098">
      <o:colormenu v:ext="edit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00AF3"/>
    <w:rsid w:val="000241E1"/>
    <w:rsid w:val="00031B03"/>
    <w:rsid w:val="00085D04"/>
    <w:rsid w:val="00105E35"/>
    <w:rsid w:val="00136521"/>
    <w:rsid w:val="001457B9"/>
    <w:rsid w:val="001D729F"/>
    <w:rsid w:val="002145C7"/>
    <w:rsid w:val="00271B9D"/>
    <w:rsid w:val="00276DF5"/>
    <w:rsid w:val="002F1EF3"/>
    <w:rsid w:val="002F720A"/>
    <w:rsid w:val="00335F16"/>
    <w:rsid w:val="00355E1A"/>
    <w:rsid w:val="00395D04"/>
    <w:rsid w:val="003A236B"/>
    <w:rsid w:val="004F4620"/>
    <w:rsid w:val="005223F7"/>
    <w:rsid w:val="005356D9"/>
    <w:rsid w:val="005366A7"/>
    <w:rsid w:val="005677C8"/>
    <w:rsid w:val="005D03FB"/>
    <w:rsid w:val="0060022F"/>
    <w:rsid w:val="006212D4"/>
    <w:rsid w:val="00717F90"/>
    <w:rsid w:val="007311C9"/>
    <w:rsid w:val="007606B9"/>
    <w:rsid w:val="00786DCD"/>
    <w:rsid w:val="007D333A"/>
    <w:rsid w:val="00804545"/>
    <w:rsid w:val="00843D98"/>
    <w:rsid w:val="00855C09"/>
    <w:rsid w:val="008877D5"/>
    <w:rsid w:val="00891E0D"/>
    <w:rsid w:val="0090423D"/>
    <w:rsid w:val="00A73515"/>
    <w:rsid w:val="00A850E2"/>
    <w:rsid w:val="00B02BF9"/>
    <w:rsid w:val="00B3615D"/>
    <w:rsid w:val="00BB7FB8"/>
    <w:rsid w:val="00C676A9"/>
    <w:rsid w:val="00CA0E4D"/>
    <w:rsid w:val="00CE430F"/>
    <w:rsid w:val="00D01547"/>
    <w:rsid w:val="00D95134"/>
    <w:rsid w:val="00DD210F"/>
    <w:rsid w:val="00DE2A8E"/>
    <w:rsid w:val="00E06490"/>
    <w:rsid w:val="00E3092D"/>
    <w:rsid w:val="00E74B92"/>
    <w:rsid w:val="00E96044"/>
    <w:rsid w:val="00EE79D2"/>
    <w:rsid w:val="00EE7B0F"/>
    <w:rsid w:val="00F14A4F"/>
    <w:rsid w:val="00F43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paragraph" w:styleId="Heading3">
    <w:name w:val="heading 3"/>
    <w:basedOn w:val="Normal"/>
    <w:link w:val="Heading3Char"/>
    <w:uiPriority w:val="9"/>
    <w:qFormat/>
    <w:rsid w:val="003A2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7FB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B7FB8"/>
  </w:style>
  <w:style w:type="character" w:customStyle="1" w:styleId="Heading3Char">
    <w:name w:val="Heading 3 Char"/>
    <w:basedOn w:val="DefaultParagraphFont"/>
    <w:link w:val="Heading3"/>
    <w:uiPriority w:val="9"/>
    <w:rsid w:val="003A23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A236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634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52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111</TotalTime>
  <Pages>3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LAB2Lecture</cp:lastModifiedBy>
  <cp:revision>3</cp:revision>
  <dcterms:created xsi:type="dcterms:W3CDTF">2014-06-06T06:48:00Z</dcterms:created>
  <dcterms:modified xsi:type="dcterms:W3CDTF">2014-06-06T08:38:00Z</dcterms:modified>
</cp:coreProperties>
</file>