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bookmarkStart w:id="0" w:name="_GoBack"/>
      <w:bookmarkEnd w:id="0"/>
      <w:r w:rsidRPr="00CE430F">
        <w:rPr>
          <w:rFonts w:ascii="Adobe Garamond Pro Bold" w:hAnsi="Adobe Garamond Pro Bold"/>
          <w:sz w:val="32"/>
          <w:szCs w:val="32"/>
        </w:rPr>
        <w:t>Higher National Diploma in Information Technology</w:t>
      </w:r>
    </w:p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HNDIT11062 </w:t>
      </w:r>
      <w:r w:rsidR="00CE430F">
        <w:rPr>
          <w:rFonts w:ascii="Adobe Garamond Pro Bold" w:hAnsi="Adobe Garamond Pro Bold"/>
          <w:b/>
          <w:bCs/>
          <w:sz w:val="32"/>
          <w:szCs w:val="32"/>
        </w:rPr>
        <w:t xml:space="preserve">  </w:t>
      </w:r>
      <w:proofErr w:type="gramStart"/>
      <w:r w:rsidRPr="00CE430F">
        <w:rPr>
          <w:rFonts w:ascii="Adobe Garamond Pro Bold" w:hAnsi="Adobe Garamond Pro Bold"/>
          <w:b/>
          <w:bCs/>
          <w:sz w:val="32"/>
          <w:szCs w:val="32"/>
        </w:rPr>
        <w:t>–  Web</w:t>
      </w:r>
      <w:proofErr w:type="gramEnd"/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 Development</w:t>
      </w:r>
    </w:p>
    <w:p w:rsidR="00DD210F" w:rsidRDefault="00DD210F" w:rsidP="00CE430F">
      <w:pPr>
        <w:pStyle w:val="Default"/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First Year- Semester I</w:t>
      </w:r>
    </w:p>
    <w:p w:rsidR="00CE430F" w:rsidRPr="00CE430F" w:rsidRDefault="00CE43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</w:p>
    <w:p w:rsidR="00CA0E4D" w:rsidRDefault="00DD210F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Lab </w:t>
      </w:r>
      <w:r w:rsidR="00CE430F" w:rsidRPr="00CE430F">
        <w:rPr>
          <w:rFonts w:ascii="Adobe Garamond Pro Bold" w:hAnsi="Adobe Garamond Pro Bold"/>
          <w:b/>
          <w:bCs/>
          <w:sz w:val="32"/>
          <w:szCs w:val="32"/>
        </w:rPr>
        <w:t>Activity</w:t>
      </w:r>
      <w:r w:rsidR="000241E1">
        <w:rPr>
          <w:rFonts w:ascii="Adobe Garamond Pro Bold" w:hAnsi="Adobe Garamond Pro Bold"/>
          <w:b/>
          <w:bCs/>
          <w:sz w:val="32"/>
          <w:szCs w:val="32"/>
        </w:rPr>
        <w:t xml:space="preserve"> 0</w:t>
      </w:r>
      <w:r w:rsidR="00EE79D2">
        <w:rPr>
          <w:rFonts w:ascii="Adobe Garamond Pro Bold" w:hAnsi="Adobe Garamond Pro Bold"/>
          <w:b/>
          <w:bCs/>
          <w:sz w:val="32"/>
          <w:szCs w:val="32"/>
        </w:rPr>
        <w:t>7</w:t>
      </w:r>
    </w:p>
    <w:p w:rsidR="00CE430F" w:rsidRPr="002F1EF3" w:rsidRDefault="00CE430F" w:rsidP="00CE430F">
      <w:pPr>
        <w:jc w:val="center"/>
        <w:rPr>
          <w:noProof/>
          <w:sz w:val="24"/>
          <w:szCs w:val="24"/>
        </w:rPr>
      </w:pPr>
    </w:p>
    <w:p w:rsidR="00BB7FB8" w:rsidRPr="002F1EF3" w:rsidRDefault="00BB7FB8" w:rsidP="00BB7FB8">
      <w:pPr>
        <w:numPr>
          <w:ilvl w:val="0"/>
          <w:numId w:val="15"/>
        </w:num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 w:rsidRPr="002F1EF3">
        <w:rPr>
          <w:sz w:val="24"/>
          <w:szCs w:val="24"/>
        </w:rPr>
        <w:t xml:space="preserve">Create a webpage that prints your name to the screen and </w:t>
      </w:r>
      <w:r w:rsidRPr="00BB7FB8">
        <w:rPr>
          <w:rFonts w:eastAsia="Times New Roman" w:cs="Times New Roman"/>
          <w:color w:val="000000"/>
          <w:sz w:val="24"/>
          <w:szCs w:val="24"/>
        </w:rPr>
        <w:t>set its title to "This is a webpage</w:t>
      </w:r>
      <w:r w:rsidRPr="002F1EF3">
        <w:rPr>
          <w:sz w:val="24"/>
          <w:szCs w:val="24"/>
        </w:rPr>
        <w:t xml:space="preserve">".  </w:t>
      </w:r>
    </w:p>
    <w:p w:rsidR="00BB7FB8" w:rsidRPr="002F1EF3" w:rsidRDefault="00BB7FB8" w:rsidP="00BB7FB8">
      <w:pPr>
        <w:numPr>
          <w:ilvl w:val="0"/>
          <w:numId w:val="15"/>
        </w:numPr>
        <w:spacing w:after="0" w:line="408" w:lineRule="atLeast"/>
        <w:rPr>
          <w:sz w:val="24"/>
          <w:szCs w:val="24"/>
        </w:rPr>
      </w:pPr>
      <w:r w:rsidRPr="002F1EF3">
        <w:rPr>
          <w:rFonts w:eastAsia="Times New Roman" w:cs="Times New Roman"/>
          <w:color w:val="000000"/>
          <w:sz w:val="24"/>
          <w:szCs w:val="24"/>
        </w:rPr>
        <w:t>P</w:t>
      </w:r>
      <w:r w:rsidRPr="00BB7FB8">
        <w:rPr>
          <w:rFonts w:eastAsia="Times New Roman" w:cs="Times New Roman"/>
          <w:color w:val="000000"/>
          <w:sz w:val="24"/>
          <w:szCs w:val="24"/>
        </w:rPr>
        <w:t>rints t</w:t>
      </w:r>
      <w:r w:rsidRPr="002F1EF3">
        <w:rPr>
          <w:rFonts w:eastAsia="Times New Roman" w:cs="Times New Roman"/>
          <w:color w:val="000000"/>
          <w:sz w:val="24"/>
          <w:szCs w:val="24"/>
        </w:rPr>
        <w:t>he numbers 1 - 10 to the screen</w:t>
      </w:r>
      <w:r w:rsidRPr="002F1EF3">
        <w:rPr>
          <w:sz w:val="24"/>
          <w:szCs w:val="24"/>
        </w:rPr>
        <w:t>, each number being a different color.</w:t>
      </w:r>
    </w:p>
    <w:p w:rsidR="00BB7FB8" w:rsidRPr="002F1EF3" w:rsidRDefault="00BB7FB8" w:rsidP="00BB7FB8">
      <w:pPr>
        <w:numPr>
          <w:ilvl w:val="0"/>
          <w:numId w:val="15"/>
        </w:numPr>
        <w:spacing w:after="0" w:line="408" w:lineRule="atLeast"/>
        <w:rPr>
          <w:sz w:val="24"/>
          <w:szCs w:val="24"/>
        </w:rPr>
      </w:pPr>
      <w:r w:rsidRPr="00BB7FB8">
        <w:rPr>
          <w:rFonts w:eastAsia="Times New Roman" w:cs="Times New Roman"/>
          <w:color w:val="000000"/>
          <w:sz w:val="24"/>
          <w:szCs w:val="24"/>
        </w:rPr>
        <w:t xml:space="preserve">Create </w:t>
      </w:r>
      <w:r w:rsidRPr="002F1EF3">
        <w:rPr>
          <w:sz w:val="24"/>
          <w:szCs w:val="24"/>
        </w:rPr>
        <w:t>paragraph with 4 - 5 sentences. Each sentence should be a different font.</w:t>
      </w:r>
    </w:p>
    <w:p w:rsidR="002F720A" w:rsidRPr="002F1EF3" w:rsidRDefault="002F720A" w:rsidP="00BB7FB8">
      <w:pPr>
        <w:numPr>
          <w:ilvl w:val="0"/>
          <w:numId w:val="15"/>
        </w:numPr>
        <w:spacing w:after="0" w:line="408" w:lineRule="atLeast"/>
        <w:rPr>
          <w:sz w:val="24"/>
          <w:szCs w:val="24"/>
        </w:rPr>
      </w:pPr>
      <w:r w:rsidRPr="002F1EF3">
        <w:rPr>
          <w:sz w:val="24"/>
          <w:szCs w:val="24"/>
        </w:rPr>
        <w:t>View the output</w:t>
      </w:r>
      <w:r w:rsidR="00DE2A8E" w:rsidRPr="002F1EF3">
        <w:rPr>
          <w:sz w:val="24"/>
          <w:szCs w:val="24"/>
        </w:rPr>
        <w:t>s</w:t>
      </w:r>
      <w:r w:rsidRPr="002F1EF3">
        <w:rPr>
          <w:sz w:val="24"/>
          <w:szCs w:val="24"/>
        </w:rPr>
        <w:t xml:space="preserve"> of the following HTML code</w:t>
      </w:r>
      <w:r w:rsidR="00DE2A8E" w:rsidRPr="002F1EF3">
        <w:rPr>
          <w:sz w:val="24"/>
          <w:szCs w:val="24"/>
        </w:rPr>
        <w:t>s</w:t>
      </w:r>
      <w:r w:rsidRPr="002F1EF3">
        <w:rPr>
          <w:sz w:val="24"/>
          <w:szCs w:val="24"/>
        </w:rPr>
        <w:t>.</w:t>
      </w:r>
    </w:p>
    <w:p w:rsidR="00335F16" w:rsidRPr="002F1EF3" w:rsidRDefault="00335F16" w:rsidP="00335F16">
      <w:pPr>
        <w:pStyle w:val="ListParagraph"/>
        <w:numPr>
          <w:ilvl w:val="1"/>
          <w:numId w:val="15"/>
        </w:num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  <w:r w:rsidRPr="002F1EF3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9F30CBF" wp14:editId="6C3CBF1F">
            <wp:simplePos x="0" y="0"/>
            <wp:positionH relativeFrom="column">
              <wp:posOffset>1076325</wp:posOffset>
            </wp:positionH>
            <wp:positionV relativeFrom="paragraph">
              <wp:posOffset>8255</wp:posOffset>
            </wp:positionV>
            <wp:extent cx="4629150" cy="2552700"/>
            <wp:effectExtent l="0" t="0" r="0" b="0"/>
            <wp:wrapNone/>
            <wp:docPr id="2" name="Picture 2" descr="C:\Users\Acer\Desktop\HTML Ex\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HTML Ex\P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spacing w:after="0" w:line="408" w:lineRule="atLeast"/>
        <w:rPr>
          <w:sz w:val="24"/>
          <w:szCs w:val="24"/>
        </w:rPr>
      </w:pPr>
    </w:p>
    <w:p w:rsidR="00335F16" w:rsidRPr="002F1EF3" w:rsidRDefault="00335F16" w:rsidP="00335F16">
      <w:pPr>
        <w:pStyle w:val="ListParagraph"/>
        <w:numPr>
          <w:ilvl w:val="1"/>
          <w:numId w:val="15"/>
        </w:numPr>
        <w:spacing w:after="0" w:line="408" w:lineRule="atLeast"/>
        <w:rPr>
          <w:sz w:val="24"/>
          <w:szCs w:val="24"/>
        </w:rPr>
      </w:pPr>
    </w:p>
    <w:p w:rsidR="002F720A" w:rsidRPr="002F1EF3" w:rsidRDefault="00335F16" w:rsidP="002F720A">
      <w:pPr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  <w:r w:rsidRPr="002F1EF3">
        <w:rPr>
          <w:rFonts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6919B5B" wp14:editId="1B019E45">
            <wp:simplePos x="0" y="0"/>
            <wp:positionH relativeFrom="column">
              <wp:posOffset>1133475</wp:posOffset>
            </wp:positionH>
            <wp:positionV relativeFrom="paragraph">
              <wp:posOffset>10160</wp:posOffset>
            </wp:positionV>
            <wp:extent cx="4638675" cy="2752725"/>
            <wp:effectExtent l="0" t="0" r="9525" b="9525"/>
            <wp:wrapNone/>
            <wp:docPr id="5" name="Picture 5" descr="C:\Users\Acer\Desktop\HTML Ex\P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HTML Ex\P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720A" w:rsidRPr="002F1EF3" w:rsidRDefault="002F720A" w:rsidP="002F720A">
      <w:pPr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2F720A">
      <w:pPr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2F720A">
      <w:pPr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2F720A">
      <w:pPr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2F720A">
      <w:pPr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2F720A">
      <w:pPr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2F720A">
      <w:pPr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2F720A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  <w:r w:rsidRPr="002F1EF3">
        <w:rPr>
          <w:rFonts w:eastAsia="Times New Roman" w:cs="Times New Roman"/>
          <w:color w:val="000000"/>
          <w:sz w:val="24"/>
          <w:szCs w:val="24"/>
        </w:rPr>
        <w:tab/>
      </w:r>
    </w:p>
    <w:p w:rsidR="00335F16" w:rsidRPr="002F1EF3" w:rsidRDefault="00335F16" w:rsidP="00335F16">
      <w:pPr>
        <w:pStyle w:val="ListParagraph"/>
        <w:numPr>
          <w:ilvl w:val="1"/>
          <w:numId w:val="15"/>
        </w:numPr>
        <w:tabs>
          <w:tab w:val="left" w:pos="825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 w:rsidRPr="002F1EF3">
        <w:rPr>
          <w:rFonts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4D87FC3" wp14:editId="30AA5BE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648200" cy="2724150"/>
            <wp:effectExtent l="0" t="0" r="0" b="0"/>
            <wp:wrapNone/>
            <wp:docPr id="6" name="Picture 6" descr="C:\Users\Acer\Desktop\HTML Ex\P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esktop\HTML Ex\P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335F16" w:rsidRPr="002F1EF3" w:rsidRDefault="00335F16" w:rsidP="00335F16">
      <w:pPr>
        <w:tabs>
          <w:tab w:val="left" w:pos="8250"/>
        </w:tabs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p w:rsidR="00BB7FB8" w:rsidRPr="002F1EF3" w:rsidRDefault="00BB7FB8" w:rsidP="00BB7FB8">
      <w:pPr>
        <w:numPr>
          <w:ilvl w:val="0"/>
          <w:numId w:val="15"/>
        </w:numPr>
        <w:spacing w:after="0" w:line="408" w:lineRule="atLeast"/>
        <w:rPr>
          <w:sz w:val="24"/>
          <w:szCs w:val="24"/>
        </w:rPr>
      </w:pPr>
      <w:r w:rsidRPr="002F1EF3">
        <w:rPr>
          <w:sz w:val="24"/>
          <w:szCs w:val="24"/>
        </w:rPr>
        <w:t>Print a paragraph that is a description of a book, include the title of the book as well as its author. Names and titles should be underlined, adjectives should be italicized and bolded.</w:t>
      </w:r>
    </w:p>
    <w:p w:rsidR="00BB7FB8" w:rsidRPr="002F1EF3" w:rsidRDefault="00BB7FB8" w:rsidP="00BB7FB8">
      <w:pPr>
        <w:numPr>
          <w:ilvl w:val="0"/>
          <w:numId w:val="15"/>
        </w:num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 w:rsidRPr="002F1EF3">
        <w:rPr>
          <w:sz w:val="24"/>
          <w:szCs w:val="24"/>
        </w:rPr>
        <w:t>Print the squares of the numbers 1 - 20. Each number should be on a separate line, next to it the number 2 superscripted, an equal sign and the result. (Example: 10</w:t>
      </w:r>
      <w:r w:rsidR="00DE2A8E" w:rsidRPr="002F1EF3">
        <w:rPr>
          <w:sz w:val="24"/>
          <w:szCs w:val="24"/>
          <w:vertAlign w:val="superscript"/>
        </w:rPr>
        <w:t>2</w:t>
      </w:r>
      <w:r w:rsidRPr="002F1EF3">
        <w:rPr>
          <w:sz w:val="24"/>
          <w:szCs w:val="24"/>
        </w:rPr>
        <w:t> = 100)</w:t>
      </w:r>
    </w:p>
    <w:p w:rsidR="007311C9" w:rsidRPr="002F1EF3" w:rsidRDefault="00335F16" w:rsidP="00BB7FB8">
      <w:pPr>
        <w:numPr>
          <w:ilvl w:val="0"/>
          <w:numId w:val="15"/>
        </w:num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 w:rsidRPr="002F1EF3">
        <w:rPr>
          <w:rFonts w:eastAsia="Times New Roman" w:cs="Times New Roman"/>
          <w:color w:val="000000"/>
          <w:sz w:val="24"/>
          <w:szCs w:val="24"/>
        </w:rPr>
        <w:t>Create the following web pages.</w:t>
      </w:r>
    </w:p>
    <w:p w:rsidR="00335F16" w:rsidRPr="002F1EF3" w:rsidRDefault="00335F16" w:rsidP="00335F16">
      <w:pPr>
        <w:pStyle w:val="ListParagraph"/>
        <w:numPr>
          <w:ilvl w:val="0"/>
          <w:numId w:val="16"/>
        </w:num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BB7FB8" w:rsidRPr="002F1EF3" w:rsidRDefault="00335F16" w:rsidP="00F43206">
      <w:pPr>
        <w:ind w:left="720"/>
        <w:rPr>
          <w:color w:val="595959"/>
          <w:sz w:val="24"/>
          <w:szCs w:val="24"/>
          <w:shd w:val="clear" w:color="auto" w:fill="E8EBEC"/>
        </w:rPr>
      </w:pPr>
      <w:r w:rsidRPr="002F1EF3">
        <w:rPr>
          <w:rFonts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64379769" wp14:editId="43B8891C">
            <wp:simplePos x="0" y="0"/>
            <wp:positionH relativeFrom="column">
              <wp:posOffset>752475</wp:posOffset>
            </wp:positionH>
            <wp:positionV relativeFrom="paragraph">
              <wp:posOffset>69215</wp:posOffset>
            </wp:positionV>
            <wp:extent cx="5629275" cy="3676650"/>
            <wp:effectExtent l="0" t="0" r="9525" b="0"/>
            <wp:wrapNone/>
            <wp:docPr id="8" name="Picture 8" descr="C:\Users\Acer\Desktop\HTML Ex\P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esktop\HTML Ex\P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96"/>
                    <a:stretch/>
                  </pic:blipFill>
                  <pic:spPr bwMode="auto">
                    <a:xfrm>
                      <a:off x="0" y="0"/>
                      <a:ext cx="56292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5C09" w:rsidRPr="002F1EF3" w:rsidRDefault="00855C09" w:rsidP="000241E1">
      <w:pPr>
        <w:ind w:left="720"/>
        <w:rPr>
          <w:noProof/>
          <w:sz w:val="24"/>
          <w:szCs w:val="24"/>
        </w:rPr>
      </w:pPr>
    </w:p>
    <w:p w:rsidR="00855C09" w:rsidRPr="002F1EF3" w:rsidRDefault="00855C09" w:rsidP="000241E1">
      <w:pPr>
        <w:ind w:left="720"/>
        <w:rPr>
          <w:noProof/>
          <w:sz w:val="24"/>
          <w:szCs w:val="24"/>
        </w:rPr>
      </w:pPr>
    </w:p>
    <w:p w:rsidR="00CA0E4D" w:rsidRPr="002F1EF3" w:rsidRDefault="00CA0E4D" w:rsidP="00CA0E4D">
      <w:pPr>
        <w:rPr>
          <w:noProof/>
          <w:sz w:val="24"/>
          <w:szCs w:val="24"/>
        </w:rPr>
      </w:pPr>
    </w:p>
    <w:p w:rsidR="00CA0E4D" w:rsidRPr="002F1EF3" w:rsidRDefault="00CA0E4D" w:rsidP="00CA0E4D">
      <w:pPr>
        <w:rPr>
          <w:noProof/>
          <w:sz w:val="24"/>
          <w:szCs w:val="24"/>
        </w:rPr>
      </w:pPr>
    </w:p>
    <w:p w:rsidR="00CA0E4D" w:rsidRPr="002F1EF3" w:rsidRDefault="00CA0E4D" w:rsidP="00CA0E4D">
      <w:pPr>
        <w:rPr>
          <w:noProof/>
          <w:sz w:val="24"/>
          <w:szCs w:val="24"/>
        </w:rPr>
      </w:pPr>
    </w:p>
    <w:p w:rsidR="00CA0E4D" w:rsidRPr="002F1EF3" w:rsidRDefault="00CA0E4D" w:rsidP="00CA0E4D">
      <w:pPr>
        <w:rPr>
          <w:noProof/>
          <w:sz w:val="24"/>
          <w:szCs w:val="24"/>
        </w:rPr>
      </w:pPr>
    </w:p>
    <w:p w:rsidR="00335F16" w:rsidRPr="002F1EF3" w:rsidRDefault="00335F16" w:rsidP="00E74B92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E74B92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E74B92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E74B92">
      <w:pPr>
        <w:tabs>
          <w:tab w:val="left" w:pos="3615"/>
        </w:tabs>
        <w:rPr>
          <w:noProof/>
          <w:sz w:val="24"/>
          <w:szCs w:val="24"/>
        </w:rPr>
      </w:pPr>
    </w:p>
    <w:p w:rsidR="00CA0E4D" w:rsidRPr="002F1EF3" w:rsidRDefault="00335F16" w:rsidP="00335F16">
      <w:pPr>
        <w:pStyle w:val="ListParagraph"/>
        <w:numPr>
          <w:ilvl w:val="0"/>
          <w:numId w:val="16"/>
        </w:numPr>
        <w:tabs>
          <w:tab w:val="left" w:pos="3615"/>
        </w:tabs>
        <w:rPr>
          <w:noProof/>
          <w:sz w:val="24"/>
          <w:szCs w:val="24"/>
        </w:rPr>
      </w:pPr>
      <w:r w:rsidRPr="002F1EF3">
        <w:rPr>
          <w:rFonts w:eastAsia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680327AD" wp14:editId="5C15F37C">
            <wp:simplePos x="0" y="0"/>
            <wp:positionH relativeFrom="margin">
              <wp:align>center</wp:align>
            </wp:positionH>
            <wp:positionV relativeFrom="paragraph">
              <wp:posOffset>121285</wp:posOffset>
            </wp:positionV>
            <wp:extent cx="4600575" cy="2705100"/>
            <wp:effectExtent l="0" t="0" r="9525" b="0"/>
            <wp:wrapNone/>
            <wp:docPr id="9" name="Picture 9" descr="C:\Users\Acer\Desktop\HTML Ex\P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Desktop\HTML Ex\P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1EF3">
        <w:rPr>
          <w:noProof/>
          <w:sz w:val="24"/>
          <w:szCs w:val="24"/>
        </w:rPr>
        <w:t xml:space="preserve">             </w:t>
      </w:r>
      <w:r w:rsidR="00E74B92" w:rsidRPr="002F1EF3">
        <w:rPr>
          <w:noProof/>
          <w:sz w:val="24"/>
          <w:szCs w:val="24"/>
        </w:rPr>
        <w:tab/>
      </w:r>
    </w:p>
    <w:p w:rsidR="00335F16" w:rsidRPr="002F1EF3" w:rsidRDefault="00335F16" w:rsidP="00335F16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335F16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335F16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335F16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335F16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335F16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335F16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335F16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335F16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335F16">
      <w:pPr>
        <w:tabs>
          <w:tab w:val="left" w:pos="3615"/>
        </w:tabs>
        <w:rPr>
          <w:noProof/>
          <w:sz w:val="24"/>
          <w:szCs w:val="24"/>
        </w:rPr>
      </w:pPr>
    </w:p>
    <w:p w:rsidR="00335F16" w:rsidRPr="002F1EF3" w:rsidRDefault="00335F16" w:rsidP="00335F16">
      <w:pPr>
        <w:pStyle w:val="ListParagraph"/>
        <w:numPr>
          <w:ilvl w:val="0"/>
          <w:numId w:val="16"/>
        </w:numPr>
        <w:tabs>
          <w:tab w:val="left" w:pos="3615"/>
        </w:tabs>
        <w:rPr>
          <w:noProof/>
          <w:sz w:val="24"/>
          <w:szCs w:val="24"/>
        </w:rPr>
      </w:pPr>
      <w:r w:rsidRPr="002F1EF3">
        <w:rPr>
          <w:rFonts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AA3F8E8" wp14:editId="4F90A03E">
            <wp:simplePos x="0" y="0"/>
            <wp:positionH relativeFrom="margin">
              <wp:posOffset>1066165</wp:posOffset>
            </wp:positionH>
            <wp:positionV relativeFrom="paragraph">
              <wp:posOffset>107315</wp:posOffset>
            </wp:positionV>
            <wp:extent cx="4562475" cy="3371850"/>
            <wp:effectExtent l="0" t="0" r="9525" b="0"/>
            <wp:wrapNone/>
            <wp:docPr id="7" name="Picture 7" descr="C:\Users\Acer\Desktop\HTML Ex\P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esktop\HTML Ex\P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5F16" w:rsidRPr="002F1EF3" w:rsidSect="00891E0D">
      <w:headerReference w:type="even" r:id="rId13"/>
      <w:headerReference w:type="default" r:id="rId14"/>
      <w:footerReference w:type="default" r:id="rId15"/>
      <w:headerReference w:type="first" r:id="rId16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15D" w:rsidRDefault="00B3615D" w:rsidP="00891E0D">
      <w:pPr>
        <w:spacing w:after="0" w:line="240" w:lineRule="auto"/>
      </w:pPr>
      <w:r>
        <w:separator/>
      </w:r>
    </w:p>
  </w:endnote>
  <w:endnote w:type="continuationSeparator" w:id="0">
    <w:p w:rsidR="00B3615D" w:rsidRDefault="00B3615D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55E1A">
        <w:pPr>
          <w:pStyle w:val="Footer"/>
          <w:jc w:val="right"/>
        </w:pPr>
        <w:r>
          <w:fldChar w:fldCharType="begin"/>
        </w:r>
        <w:r w:rsidR="00CA0E4D">
          <w:instrText xml:space="preserve"> PAGE   \* MERGEFORMAT </w:instrText>
        </w:r>
        <w:r>
          <w:fldChar w:fldCharType="separate"/>
        </w:r>
        <w:r w:rsidR="00F14A4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91E0D" w:rsidRDefault="00CA0E4D">
    <w:pPr>
      <w:pStyle w:val="Footer"/>
    </w:pPr>
    <w:r>
      <w:rPr>
        <w:noProof/>
      </w:rPr>
      <w:drawing>
        <wp:inline distT="0" distB="0" distL="0" distR="0">
          <wp:extent cx="1438108" cy="4381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970" cy="437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15D" w:rsidRDefault="00B3615D" w:rsidP="00891E0D">
      <w:pPr>
        <w:spacing w:after="0" w:line="240" w:lineRule="auto"/>
      </w:pPr>
      <w:r>
        <w:separator/>
      </w:r>
    </w:p>
  </w:footnote>
  <w:footnote w:type="continuationSeparator" w:id="0">
    <w:p w:rsidR="00B3615D" w:rsidRDefault="00B3615D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F14A4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CA0E4D">
    <w:pPr>
      <w:pStyle w:val="Header"/>
    </w:pPr>
    <w:r>
      <w:rPr>
        <w:noProof/>
      </w:rPr>
      <w:drawing>
        <wp:inline distT="0" distB="0" distL="0" distR="0">
          <wp:extent cx="6646545" cy="262255"/>
          <wp:effectExtent l="19050" t="0" r="20955" b="13779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2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F14A4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4223B"/>
    <w:multiLevelType w:val="hybridMultilevel"/>
    <w:tmpl w:val="B282D1FC"/>
    <w:lvl w:ilvl="0" w:tplc="400427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D2561C">
      <w:start w:val="51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0A72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4EFC9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4EE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3AF8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1610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9055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5476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F82C1E"/>
    <w:multiLevelType w:val="multilevel"/>
    <w:tmpl w:val="4F00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asciiTheme="minorHAnsi" w:hAnsi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F4FB3"/>
    <w:multiLevelType w:val="hybridMultilevel"/>
    <w:tmpl w:val="A678CF86"/>
    <w:lvl w:ilvl="0" w:tplc="EA1CD9F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CEE7A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1E33B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62874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EEAD3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CA1E9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3E948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94084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66C5CFC"/>
    <w:multiLevelType w:val="hybridMultilevel"/>
    <w:tmpl w:val="07DE214C"/>
    <w:lvl w:ilvl="0" w:tplc="B052D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45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CC1CC">
      <w:start w:val="51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4F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4F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A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3A0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A2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8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3A529DC"/>
    <w:multiLevelType w:val="hybridMultilevel"/>
    <w:tmpl w:val="1DA6D8E6"/>
    <w:lvl w:ilvl="0" w:tplc="987C67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D2A4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EDA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83F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F2C4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E27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21D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B4A6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4688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E80BBC"/>
    <w:multiLevelType w:val="multilevel"/>
    <w:tmpl w:val="C00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B0405"/>
    <w:multiLevelType w:val="hybridMultilevel"/>
    <w:tmpl w:val="E1563690"/>
    <w:lvl w:ilvl="0" w:tplc="A4B2E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6E12CBF"/>
    <w:multiLevelType w:val="hybridMultilevel"/>
    <w:tmpl w:val="AF0030F2"/>
    <w:lvl w:ilvl="0" w:tplc="16507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B922C28"/>
    <w:multiLevelType w:val="hybridMultilevel"/>
    <w:tmpl w:val="470CE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46E3004"/>
    <w:multiLevelType w:val="hybridMultilevel"/>
    <w:tmpl w:val="88D6F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FBA0CD1"/>
    <w:multiLevelType w:val="hybridMultilevel"/>
    <w:tmpl w:val="9E48A83C"/>
    <w:lvl w:ilvl="0" w:tplc="92D0D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3A5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22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C01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DC88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62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3E3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988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6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DF733A0"/>
    <w:multiLevelType w:val="hybridMultilevel"/>
    <w:tmpl w:val="884C650A"/>
    <w:lvl w:ilvl="0" w:tplc="A1ACCE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F8C3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C60E2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08F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C63F1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3C09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1E039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4CCA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9C26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3AA77CC"/>
    <w:multiLevelType w:val="hybridMultilevel"/>
    <w:tmpl w:val="5CB86C22"/>
    <w:lvl w:ilvl="0" w:tplc="D7EAD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6C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C8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C2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6D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27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AD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C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66D719DE"/>
    <w:multiLevelType w:val="hybridMultilevel"/>
    <w:tmpl w:val="0F744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F735CB"/>
    <w:multiLevelType w:val="hybridMultilevel"/>
    <w:tmpl w:val="B2261188"/>
    <w:lvl w:ilvl="0" w:tplc="C12C4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6D453237"/>
    <w:multiLevelType w:val="hybridMultilevel"/>
    <w:tmpl w:val="A88ED73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14"/>
  </w:num>
  <w:num w:numId="7">
    <w:abstractNumId w:val="10"/>
  </w:num>
  <w:num w:numId="8">
    <w:abstractNumId w:val="4"/>
  </w:num>
  <w:num w:numId="9">
    <w:abstractNumId w:val="9"/>
  </w:num>
  <w:num w:numId="10">
    <w:abstractNumId w:val="0"/>
  </w:num>
  <w:num w:numId="11">
    <w:abstractNumId w:val="13"/>
  </w:num>
  <w:num w:numId="12">
    <w:abstractNumId w:val="11"/>
  </w:num>
  <w:num w:numId="13">
    <w:abstractNumId w:val="2"/>
  </w:num>
  <w:num w:numId="14">
    <w:abstractNumId w:val="5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30F"/>
    <w:rsid w:val="00000AF3"/>
    <w:rsid w:val="000241E1"/>
    <w:rsid w:val="00031B03"/>
    <w:rsid w:val="00271B9D"/>
    <w:rsid w:val="00276DF5"/>
    <w:rsid w:val="002F1EF3"/>
    <w:rsid w:val="002F720A"/>
    <w:rsid w:val="00335F16"/>
    <w:rsid w:val="00355E1A"/>
    <w:rsid w:val="00395D04"/>
    <w:rsid w:val="005223F7"/>
    <w:rsid w:val="005677C8"/>
    <w:rsid w:val="005D03FB"/>
    <w:rsid w:val="006212D4"/>
    <w:rsid w:val="00717F90"/>
    <w:rsid w:val="007311C9"/>
    <w:rsid w:val="00855C09"/>
    <w:rsid w:val="00891E0D"/>
    <w:rsid w:val="00A850E2"/>
    <w:rsid w:val="00B3615D"/>
    <w:rsid w:val="00BB7FB8"/>
    <w:rsid w:val="00C676A9"/>
    <w:rsid w:val="00CA0E4D"/>
    <w:rsid w:val="00CE430F"/>
    <w:rsid w:val="00D01547"/>
    <w:rsid w:val="00D95134"/>
    <w:rsid w:val="00DD210F"/>
    <w:rsid w:val="00DE2A8E"/>
    <w:rsid w:val="00E06490"/>
    <w:rsid w:val="00E74B92"/>
    <w:rsid w:val="00E96044"/>
    <w:rsid w:val="00EE79D2"/>
    <w:rsid w:val="00EE7B0F"/>
    <w:rsid w:val="00F14A4F"/>
    <w:rsid w:val="00F432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49CE10CD-EC17-4851-8CA4-1660EF9D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B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customStyle="1" w:styleId="Default">
    <w:name w:val="Default"/>
    <w:rsid w:val="00DD21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0649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B7FB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B7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61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8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4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861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35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8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671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7526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3850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41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4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197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895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592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6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6346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2521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LIATE\hndit\HNDIT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HNDIT Word Template</Template>
  <TotalTime>80</TotalTime>
  <Pages>3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wathsala</dc:creator>
  <cp:lastModifiedBy>Acer</cp:lastModifiedBy>
  <cp:revision>7</cp:revision>
  <dcterms:created xsi:type="dcterms:W3CDTF">2014-04-30T05:17:00Z</dcterms:created>
  <dcterms:modified xsi:type="dcterms:W3CDTF">2014-04-30T07:55:00Z</dcterms:modified>
</cp:coreProperties>
</file>