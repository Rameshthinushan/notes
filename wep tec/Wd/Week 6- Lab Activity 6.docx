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r w:rsidR="00CE430F">
        <w:rPr>
          <w:rFonts w:ascii="Adobe Garamond Pro Bold" w:hAnsi="Adobe Garamond Pro Bold"/>
          <w:b/>
          <w:bCs/>
          <w:sz w:val="32"/>
          <w:szCs w:val="32"/>
        </w:rPr>
        <w:t xml:space="preserve">  </w:t>
      </w:r>
      <w:proofErr w:type="gramStart"/>
      <w:r w:rsidRPr="00CE430F">
        <w:rPr>
          <w:rFonts w:ascii="Adobe Garamond Pro Bold" w:hAnsi="Adobe Garamond Pro Bold"/>
          <w:b/>
          <w:bCs/>
          <w:sz w:val="32"/>
          <w:szCs w:val="32"/>
        </w:rPr>
        <w:t>–  Web</w:t>
      </w:r>
      <w:proofErr w:type="gramEnd"/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EE7B0F">
        <w:rPr>
          <w:rFonts w:ascii="Adobe Garamond Pro Bold" w:hAnsi="Adobe Garamond Pro Bold"/>
          <w:b/>
          <w:bCs/>
          <w:sz w:val="32"/>
          <w:szCs w:val="32"/>
        </w:rPr>
        <w:t>6</w:t>
      </w:r>
    </w:p>
    <w:p w:rsidR="00CE430F" w:rsidRPr="00CE430F" w:rsidRDefault="00CE430F" w:rsidP="00CE430F">
      <w:pPr>
        <w:jc w:val="center"/>
        <w:rPr>
          <w:rFonts w:ascii="Adobe Garamond Pro Bold" w:hAnsi="Adobe Garamond Pro Bold"/>
          <w:noProof/>
          <w:sz w:val="32"/>
          <w:szCs w:val="32"/>
        </w:rPr>
      </w:pPr>
    </w:p>
    <w:p w:rsidR="00000000" w:rsidRDefault="00214C4B" w:rsidP="00855C09">
      <w:pPr>
        <w:numPr>
          <w:ilvl w:val="0"/>
          <w:numId w:val="11"/>
        </w:numPr>
        <w:rPr>
          <w:i/>
          <w:iCs/>
          <w:noProof/>
          <w:sz w:val="28"/>
        </w:rPr>
      </w:pPr>
      <w:r w:rsidRPr="00855C09">
        <w:rPr>
          <w:i/>
          <w:iCs/>
          <w:noProof/>
          <w:sz w:val="28"/>
        </w:rPr>
        <w:t>Identify modern e-commerce web sites and recognize features.</w:t>
      </w:r>
    </w:p>
    <w:p w:rsidR="00F43206" w:rsidRPr="00855C09" w:rsidRDefault="00F43206" w:rsidP="00F43206">
      <w:pPr>
        <w:ind w:left="720"/>
        <w:rPr>
          <w:i/>
          <w:iCs/>
          <w:noProof/>
          <w:sz w:val="28"/>
        </w:rPr>
      </w:pPr>
    </w:p>
    <w:p w:rsidR="00855C09" w:rsidRDefault="00855C09" w:rsidP="000241E1">
      <w:pPr>
        <w:ind w:left="720"/>
        <w:rPr>
          <w:noProof/>
          <w:sz w:val="28"/>
        </w:rPr>
      </w:pPr>
    </w:p>
    <w:p w:rsidR="00855C09" w:rsidRDefault="00855C09" w:rsidP="000241E1">
      <w:pPr>
        <w:ind w:left="720"/>
        <w:rPr>
          <w:noProof/>
          <w:sz w:val="28"/>
        </w:rPr>
      </w:pPr>
      <w:r>
        <w:rPr>
          <w:noProof/>
          <w:sz w:val="28"/>
        </w:rPr>
        <w:t>Activity :</w:t>
      </w:r>
    </w:p>
    <w:p w:rsidR="000241E1" w:rsidRDefault="00855C09" w:rsidP="000241E1">
      <w:pPr>
        <w:ind w:left="720"/>
        <w:rPr>
          <w:noProof/>
          <w:sz w:val="28"/>
        </w:rPr>
      </w:pPr>
      <w:r>
        <w:rPr>
          <w:noProof/>
          <w:sz w:val="28"/>
        </w:rPr>
        <w:t>Group presentations</w:t>
      </w:r>
      <w:bookmarkStart w:id="0" w:name="_GoBack"/>
      <w:bookmarkEnd w:id="0"/>
    </w:p>
    <w:p w:rsidR="00855C09" w:rsidRPr="000241E1" w:rsidRDefault="00855C09" w:rsidP="000241E1">
      <w:pPr>
        <w:ind w:left="720"/>
        <w:rPr>
          <w:noProof/>
          <w:sz w:val="28"/>
        </w:rPr>
      </w:pPr>
    </w:p>
    <w:p w:rsidR="00CA0E4D" w:rsidRPr="00E74B92" w:rsidRDefault="00CA0E4D" w:rsidP="00CA0E4D">
      <w:pPr>
        <w:rPr>
          <w:noProof/>
          <w:sz w:val="28"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E74B92" w:rsidP="00E74B92">
      <w:pPr>
        <w:tabs>
          <w:tab w:val="left" w:pos="3615"/>
        </w:tabs>
        <w:rPr>
          <w:noProof/>
        </w:rPr>
      </w:pPr>
      <w:r>
        <w:rPr>
          <w:noProof/>
        </w:rPr>
        <w:tab/>
      </w:r>
    </w:p>
    <w:sectPr w:rsidR="00CA0E4D" w:rsidSect="00891E0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15D" w:rsidRDefault="00B3615D" w:rsidP="00891E0D">
      <w:pPr>
        <w:spacing w:after="0" w:line="240" w:lineRule="auto"/>
      </w:pPr>
      <w:r>
        <w:separator/>
      </w:r>
    </w:p>
  </w:endnote>
  <w:endnote w:type="continuationSeparator" w:id="0">
    <w:p w:rsidR="00B3615D" w:rsidRDefault="00B3615D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55E1A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F4320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15D" w:rsidRDefault="00B3615D" w:rsidP="00891E0D">
      <w:pPr>
        <w:spacing w:after="0" w:line="240" w:lineRule="auto"/>
      </w:pPr>
      <w:r>
        <w:separator/>
      </w:r>
    </w:p>
  </w:footnote>
  <w:footnote w:type="continuationSeparator" w:id="0">
    <w:p w:rsidR="00B3615D" w:rsidRDefault="00B3615D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214C4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214C4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4223B"/>
    <w:multiLevelType w:val="hybridMultilevel"/>
    <w:tmpl w:val="B282D1FC"/>
    <w:lvl w:ilvl="0" w:tplc="40042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2561C">
      <w:start w:val="5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0A72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EF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4E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3AF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0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476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8F4FB3"/>
    <w:multiLevelType w:val="hybridMultilevel"/>
    <w:tmpl w:val="A678CF86"/>
    <w:lvl w:ilvl="0" w:tplc="EA1CD9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CEE7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E33B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2874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EEAD3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CA1E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3E94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94084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DF733A0"/>
    <w:multiLevelType w:val="hybridMultilevel"/>
    <w:tmpl w:val="884C650A"/>
    <w:lvl w:ilvl="0" w:tplc="A1ACC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F8C3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60E2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08F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C63F1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3C09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1E03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4CCA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9C26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6D719DE"/>
    <w:multiLevelType w:val="hybridMultilevel"/>
    <w:tmpl w:val="0F74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4"/>
  </w:num>
  <w:num w:numId="5">
    <w:abstractNumId w:val="2"/>
  </w:num>
  <w:num w:numId="6">
    <w:abstractNumId w:val="12"/>
  </w:num>
  <w:num w:numId="7">
    <w:abstractNumId w:val="8"/>
  </w:num>
  <w:num w:numId="8">
    <w:abstractNumId w:val="3"/>
  </w:num>
  <w:num w:numId="9">
    <w:abstractNumId w:val="7"/>
  </w:num>
  <w:num w:numId="10">
    <w:abstractNumId w:val="0"/>
  </w:num>
  <w:num w:numId="11">
    <w:abstractNumId w:val="11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30F"/>
    <w:rsid w:val="00000AF3"/>
    <w:rsid w:val="000241E1"/>
    <w:rsid w:val="00031B03"/>
    <w:rsid w:val="00271B9D"/>
    <w:rsid w:val="00276DF5"/>
    <w:rsid w:val="00355E1A"/>
    <w:rsid w:val="00395D04"/>
    <w:rsid w:val="005677C8"/>
    <w:rsid w:val="005D03FB"/>
    <w:rsid w:val="006212D4"/>
    <w:rsid w:val="00717F90"/>
    <w:rsid w:val="00855C09"/>
    <w:rsid w:val="00891E0D"/>
    <w:rsid w:val="00B3615D"/>
    <w:rsid w:val="00CA0E4D"/>
    <w:rsid w:val="00CE430F"/>
    <w:rsid w:val="00D95134"/>
    <w:rsid w:val="00DD210F"/>
    <w:rsid w:val="00E06490"/>
    <w:rsid w:val="00E74B92"/>
    <w:rsid w:val="00E96044"/>
    <w:rsid w:val="00EE7B0F"/>
    <w:rsid w:val="00F432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49CE10CD-EC17-4851-8CA4-1660EF9D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671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526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850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4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634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252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12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Acer</cp:lastModifiedBy>
  <cp:revision>4</cp:revision>
  <dcterms:created xsi:type="dcterms:W3CDTF">2014-04-28T09:09:00Z</dcterms:created>
  <dcterms:modified xsi:type="dcterms:W3CDTF">2014-04-28T09:21:00Z</dcterms:modified>
</cp:coreProperties>
</file>