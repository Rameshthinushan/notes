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E4D" w:rsidRDefault="00BF35B9" w:rsidP="00BF35B9">
      <w:pPr>
        <w:tabs>
          <w:tab w:val="left" w:pos="3165"/>
        </w:tabs>
        <w:rPr>
          <w:noProof/>
        </w:rPr>
      </w:pPr>
      <w:r>
        <w:rPr>
          <w:noProof/>
        </w:rPr>
        <w:tab/>
      </w:r>
    </w:p>
    <w:p w:rsidR="00BF35B9" w:rsidRDefault="00BF35B9" w:rsidP="00BF35B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HNDIT- First Year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-276225</wp:posOffset>
                </wp:positionV>
                <wp:extent cx="1435100" cy="431800"/>
                <wp:effectExtent l="0" t="0" r="3175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510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F35B9" w:rsidRDefault="00BF35B9" w:rsidP="00BF35B9">
                            <w:pPr>
                              <w:spacing w:after="0" w:line="680" w:lineRule="atLeast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:rsidR="00BF35B9" w:rsidRDefault="00BF35B9" w:rsidP="00BF35B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left:0;text-align:left;margin-left:54pt;margin-top:-21.75pt;width:113pt;height:34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" o:allowincell="f" filled="f" stroked="f">
                <v:textbox inset="0,0,0,0">
                  <w:txbxContent>
                    <w:p w:rsidR="00BF35B9" w:rsidRDefault="00BF35B9" w:rsidP="00BF35B9">
                      <w:pPr>
                        <w:spacing w:after="0" w:line="680" w:lineRule="atLeast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:rsidR="00BF35B9" w:rsidRDefault="00BF35B9" w:rsidP="00BF35B9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BF35B9" w:rsidRDefault="00BF35B9" w:rsidP="00BF35B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HNDIT DBMS</w:t>
      </w:r>
    </w:p>
    <w:p w:rsidR="00BF35B9" w:rsidRDefault="00BF35B9" w:rsidP="00BF35B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Lab Sheet-2</w:t>
      </w:r>
    </w:p>
    <w:p w:rsidR="00BF35B9" w:rsidRDefault="00BF35B9" w:rsidP="00BF35B9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(4 hours)</w:t>
      </w:r>
    </w:p>
    <w:p w:rsidR="00BF35B9" w:rsidRDefault="00BF35B9" w:rsidP="00BF35B9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color w:val="000000"/>
          <w:sz w:val="24"/>
          <w:szCs w:val="24"/>
        </w:rPr>
      </w:pPr>
    </w:p>
    <w:p w:rsidR="00BF35B9" w:rsidRDefault="00BF35B9" w:rsidP="00BF35B9">
      <w:pPr>
        <w:numPr>
          <w:ilvl w:val="0"/>
          <w:numId w:val="1"/>
        </w:numPr>
        <w:rPr>
          <w:rFonts w:ascii="Calibri" w:hAnsi="Calibri" w:cs="Latha"/>
        </w:rPr>
      </w:pPr>
      <w:r>
        <w:t>Create a table named as Employee to store employee detail in MS Access. This table contains following attributes.</w:t>
      </w:r>
    </w:p>
    <w:p w:rsidR="00BF35B9" w:rsidRDefault="00BF35B9" w:rsidP="00BF35B9">
      <w:proofErr w:type="gramStart"/>
      <w:r>
        <w:t>Employee(</w:t>
      </w:r>
      <w:proofErr w:type="spellStart"/>
      <w:proofErr w:type="gramEnd"/>
      <w:r>
        <w:t>eid</w:t>
      </w:r>
      <w:proofErr w:type="spellEnd"/>
      <w:r>
        <w:t xml:space="preserve">, </w:t>
      </w:r>
      <w:proofErr w:type="spellStart"/>
      <w:r>
        <w:t>serialNo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address, </w:t>
      </w:r>
      <w:proofErr w:type="spellStart"/>
      <w:r>
        <w:t>telno</w:t>
      </w:r>
      <w:proofErr w:type="spellEnd"/>
      <w:r>
        <w:t xml:space="preserve">, </w:t>
      </w:r>
      <w:proofErr w:type="spellStart"/>
      <w:r>
        <w:t>dateOfBirth</w:t>
      </w:r>
      <w:proofErr w:type="spellEnd"/>
      <w:r>
        <w:t xml:space="preserve">, photo, documents, </w:t>
      </w:r>
      <w:proofErr w:type="spellStart"/>
      <w:r>
        <w:t>AL_qualified</w:t>
      </w:r>
      <w:proofErr w:type="spellEnd"/>
      <w:r>
        <w:t xml:space="preserve">, sex, </w:t>
      </w:r>
      <w:proofErr w:type="spellStart"/>
      <w:r>
        <w:t>age,blog_address</w:t>
      </w:r>
      <w:proofErr w:type="spellEnd"/>
      <w:r>
        <w:t xml:space="preserve">, </w:t>
      </w:r>
      <w:proofErr w:type="spellStart"/>
      <w:r>
        <w:t>monthlySalary</w:t>
      </w:r>
      <w:proofErr w:type="spellEnd"/>
      <w:r>
        <w:t xml:space="preserve">, </w:t>
      </w:r>
      <w:proofErr w:type="spellStart"/>
      <w:r>
        <w:t>yearlySalary</w:t>
      </w:r>
      <w:proofErr w:type="spellEnd"/>
      <w:r>
        <w:t xml:space="preserve">, </w:t>
      </w:r>
      <w:proofErr w:type="spellStart"/>
      <w:r>
        <w:t>nic</w:t>
      </w:r>
      <w:proofErr w:type="spellEnd"/>
      <w:r>
        <w:t>)</w:t>
      </w:r>
    </w:p>
    <w:p w:rsidR="00BF35B9" w:rsidRDefault="00BF35B9" w:rsidP="00BF35B9">
      <w:pPr>
        <w:spacing w:after="0"/>
      </w:pPr>
      <w:proofErr w:type="spellStart"/>
      <w:r>
        <w:t>Eid</w:t>
      </w:r>
      <w:proofErr w:type="spellEnd"/>
      <w:r>
        <w:t xml:space="preserve"> -</w:t>
      </w:r>
      <w:r>
        <w:tab/>
      </w:r>
      <w:r>
        <w:tab/>
        <w:t>Primary key for the above relation, sample e0001.</w:t>
      </w:r>
    </w:p>
    <w:p w:rsidR="00BF35B9" w:rsidRDefault="00BF35B9" w:rsidP="00BF35B9">
      <w:pPr>
        <w:spacing w:after="0"/>
        <w:ind w:left="720" w:firstLine="720"/>
      </w:pPr>
      <w:r>
        <w:t>Set the suitable input mask for this field.</w:t>
      </w:r>
    </w:p>
    <w:p w:rsidR="00BF35B9" w:rsidRDefault="00BF35B9" w:rsidP="00BF35B9">
      <w:proofErr w:type="spellStart"/>
      <w:r>
        <w:t>serialNo</w:t>
      </w:r>
      <w:proofErr w:type="spellEnd"/>
      <w:r>
        <w:t>-</w:t>
      </w:r>
      <w:r>
        <w:tab/>
        <w:t>This number should be automatically incremented.</w:t>
      </w:r>
    </w:p>
    <w:p w:rsidR="00BF35B9" w:rsidRDefault="00BF35B9" w:rsidP="00BF35B9">
      <w:proofErr w:type="spellStart"/>
      <w:r>
        <w:t>firstName</w:t>
      </w:r>
      <w:proofErr w:type="spellEnd"/>
      <w:r>
        <w:t>-</w:t>
      </w:r>
      <w:r>
        <w:tab/>
        <w:t>Create an input mask to capitalize the first letter of the field. (Maximum 20 characters)</w:t>
      </w:r>
    </w:p>
    <w:p w:rsidR="00BF35B9" w:rsidRDefault="00BF35B9" w:rsidP="00BF35B9">
      <w:r>
        <w:t>address-</w:t>
      </w:r>
      <w:r>
        <w:tab/>
        <w:t>size maximum 200 characters.</w:t>
      </w:r>
    </w:p>
    <w:p w:rsidR="00BF35B9" w:rsidRDefault="00BF35B9" w:rsidP="00BF35B9">
      <w:proofErr w:type="spellStart"/>
      <w:r>
        <w:t>telno</w:t>
      </w:r>
      <w:proofErr w:type="spellEnd"/>
      <w:r>
        <w:t>-</w:t>
      </w:r>
      <w:r>
        <w:tab/>
      </w:r>
      <w:r>
        <w:tab/>
        <w:t>Create an input mask to keep in the following style 077_1234567</w:t>
      </w:r>
    </w:p>
    <w:p w:rsidR="00BF35B9" w:rsidRDefault="00BF35B9" w:rsidP="00BF35B9">
      <w:proofErr w:type="spellStart"/>
      <w:r>
        <w:t>dateOfBirth</w:t>
      </w:r>
      <w:proofErr w:type="spellEnd"/>
      <w:r>
        <w:t>-</w:t>
      </w:r>
      <w:r>
        <w:tab/>
        <w:t>The date should be in the format 1998-05-22.</w:t>
      </w:r>
    </w:p>
    <w:p w:rsidR="00BF35B9" w:rsidRDefault="00BF35B9" w:rsidP="00BF35B9">
      <w:pPr>
        <w:ind w:left="1440" w:hanging="1440"/>
      </w:pPr>
      <w:r>
        <w:t>photo-</w:t>
      </w:r>
      <w:r>
        <w:tab/>
        <w:t xml:space="preserve">you should link to a jpg picture.  The link should </w:t>
      </w:r>
      <w:r w:rsidR="000C0D76">
        <w:t>ensure</w:t>
      </w:r>
      <w:r>
        <w:t xml:space="preserve"> that any changes to the linked data should be updated automatically within your Access database.</w:t>
      </w:r>
    </w:p>
    <w:p w:rsidR="00BF35B9" w:rsidRDefault="00BF35B9" w:rsidP="00BF35B9">
      <w:r>
        <w:t>documents-</w:t>
      </w:r>
      <w:r>
        <w:tab/>
        <w:t xml:space="preserve">This field is used to add collection </w:t>
      </w:r>
      <w:r w:rsidR="000C0D76">
        <w:t>of personal</w:t>
      </w:r>
      <w:r>
        <w:t xml:space="preserve"> documents in pdf formats.</w:t>
      </w:r>
    </w:p>
    <w:p w:rsidR="00BF35B9" w:rsidRDefault="00BF35B9" w:rsidP="00BF35B9">
      <w:proofErr w:type="spellStart"/>
      <w:r>
        <w:t>AL_qualified</w:t>
      </w:r>
      <w:proofErr w:type="spellEnd"/>
      <w:r>
        <w:t>-</w:t>
      </w:r>
      <w:r>
        <w:tab/>
        <w:t>It is to check Yes or No eligibility.</w:t>
      </w:r>
    </w:p>
    <w:p w:rsidR="00BF35B9" w:rsidRDefault="00BF35B9" w:rsidP="00BF35B9">
      <w:r>
        <w:t>sex-</w:t>
      </w:r>
      <w:r>
        <w:tab/>
      </w:r>
      <w:r>
        <w:tab/>
        <w:t>This field only accepts Male/Female value with the help of lookup wizard.</w:t>
      </w:r>
    </w:p>
    <w:p w:rsidR="00BF35B9" w:rsidRDefault="00BF35B9" w:rsidP="00BF35B9">
      <w:r>
        <w:t>age-</w:t>
      </w:r>
      <w:r>
        <w:tab/>
      </w:r>
      <w:r>
        <w:tab/>
        <w:t xml:space="preserve">Age should be </w:t>
      </w:r>
      <w:r w:rsidR="000C0D76">
        <w:t xml:space="preserve">number </w:t>
      </w:r>
      <w:bookmarkStart w:id="0" w:name="_GoBack"/>
      <w:bookmarkEnd w:id="0"/>
      <w:r w:rsidR="000C0D76">
        <w:t>of years</w:t>
      </w:r>
      <w:r>
        <w:t xml:space="preserve">, which is to be calculated from </w:t>
      </w:r>
      <w:proofErr w:type="spellStart"/>
      <w:r>
        <w:t>dateOfBirth</w:t>
      </w:r>
      <w:proofErr w:type="spellEnd"/>
      <w:r>
        <w:t>.</w:t>
      </w:r>
    </w:p>
    <w:p w:rsidR="00BF35B9" w:rsidRDefault="00BF35B9" w:rsidP="00BF35B9">
      <w:pPr>
        <w:ind w:left="1440" w:hanging="1440"/>
      </w:pPr>
      <w:proofErr w:type="spellStart"/>
      <w:r>
        <w:t>blog_address</w:t>
      </w:r>
      <w:proofErr w:type="spellEnd"/>
      <w:r>
        <w:t>-</w:t>
      </w:r>
      <w:r>
        <w:tab/>
        <w:t>It is to hold URL address. When you click on a particular address, you can open on browser.</w:t>
      </w:r>
    </w:p>
    <w:p w:rsidR="00BF35B9" w:rsidRDefault="00BF35B9" w:rsidP="00BF35B9">
      <w:pPr>
        <w:ind w:left="1440" w:hanging="1440"/>
        <w:jc w:val="both"/>
      </w:pPr>
      <w:proofErr w:type="spellStart"/>
      <w:r>
        <w:t>monthlysalary</w:t>
      </w:r>
      <w:proofErr w:type="spellEnd"/>
      <w:r>
        <w:t xml:space="preserve">-  </w:t>
      </w:r>
      <w:r>
        <w:tab/>
        <w:t xml:space="preserve">Shows monthly salary scale format like </w:t>
      </w:r>
      <w:proofErr w:type="spellStart"/>
      <w:r>
        <w:t>Rs</w:t>
      </w:r>
      <w:proofErr w:type="spellEnd"/>
      <w:r>
        <w:t>. 50,000.00. Validate the salary rage is to be between 15,000 to 200,000. When you enter out of range, access should show message as “please enter salary between 15,000 to 200,000”.</w:t>
      </w:r>
    </w:p>
    <w:p w:rsidR="00BF35B9" w:rsidRDefault="00BF35B9" w:rsidP="00BF35B9">
      <w:proofErr w:type="spellStart"/>
      <w:r>
        <w:t>yearlySalary</w:t>
      </w:r>
      <w:proofErr w:type="spellEnd"/>
      <w:r>
        <w:t xml:space="preserve"> -</w:t>
      </w:r>
      <w:r>
        <w:tab/>
        <w:t>calculate the yearly salary used by salary field.</w:t>
      </w:r>
    </w:p>
    <w:p w:rsidR="00BF35B9" w:rsidRDefault="00BF35B9" w:rsidP="00BF35B9">
      <w:pPr>
        <w:ind w:left="1440" w:hanging="1440"/>
        <w:rPr>
          <w:rFonts w:ascii="Times New Roman" w:hAnsi="Times New Roman"/>
          <w:sz w:val="20"/>
          <w:szCs w:val="20"/>
        </w:rPr>
      </w:pPr>
      <w:proofErr w:type="spellStart"/>
      <w:r>
        <w:t>nic</w:t>
      </w:r>
      <w:proofErr w:type="spellEnd"/>
      <w:r>
        <w:tab/>
        <w:t>National Identity card number. NIC no is mandatory field. Set the input mask to following format 123456789V (1 character and 9 digits</w:t>
      </w:r>
      <w:proofErr w:type="gramStart"/>
      <w:r>
        <w:t>).also</w:t>
      </w:r>
      <w:proofErr w:type="gramEnd"/>
      <w:r>
        <w:t xml:space="preserve"> this field does not allow duplication.</w:t>
      </w:r>
      <w:r>
        <w:rPr>
          <w:rFonts w:ascii="Times New Roman" w:hAnsi="Times New Roman"/>
          <w:sz w:val="20"/>
          <w:szCs w:val="20"/>
        </w:rPr>
        <w:t xml:space="preserve"> </w:t>
      </w:r>
    </w:p>
    <w:p w:rsidR="00CA0E4D" w:rsidRDefault="00BF35B9" w:rsidP="00BE349A">
      <w:pPr>
        <w:numPr>
          <w:ilvl w:val="0"/>
          <w:numId w:val="1"/>
        </w:numPr>
        <w:rPr>
          <w:noProof/>
        </w:rPr>
      </w:pPr>
      <w:r w:rsidRPr="00BF35B9">
        <w:rPr>
          <w:rFonts w:ascii="Times New Roman" w:hAnsi="Times New Roman"/>
          <w:sz w:val="24"/>
          <w:szCs w:val="24"/>
        </w:rPr>
        <w:t>Design a form for above table Fill the above table with suitable data through form.</w:t>
      </w:r>
    </w:p>
    <w:sectPr w:rsidR="00CA0E4D" w:rsidSect="00BF35B9">
      <w:headerReference w:type="even" r:id="rId7"/>
      <w:headerReference w:type="default" r:id="rId8"/>
      <w:footerReference w:type="default" r:id="rId9"/>
      <w:headerReference w:type="first" r:id="rId10"/>
      <w:pgSz w:w="11907" w:h="16839" w:code="9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35B9" w:rsidRDefault="00BF35B9" w:rsidP="00891E0D">
      <w:pPr>
        <w:spacing w:after="0" w:line="240" w:lineRule="auto"/>
      </w:pPr>
      <w:r>
        <w:separator/>
      </w:r>
    </w:p>
  </w:endnote>
  <w:endnote w:type="continuationSeparator" w:id="0">
    <w:p w:rsidR="00BF35B9" w:rsidRDefault="00BF35B9" w:rsidP="00891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ha"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0357440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A0E4D" w:rsidRDefault="0032343A">
        <w:pPr>
          <w:pStyle w:val="Footer"/>
          <w:jc w:val="right"/>
        </w:pPr>
        <w:r>
          <w:rPr>
            <w:noProof/>
          </w:rPr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-131445</wp:posOffset>
              </wp:positionV>
              <wp:extent cx="1228725" cy="374357"/>
              <wp:effectExtent l="0" t="0" r="0" b="6985"/>
              <wp:wrapNone/>
              <wp:docPr id="15" name="Picture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moodlelogo.pn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0696" cy="3780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CA0E4D">
          <w:fldChar w:fldCharType="begin"/>
        </w:r>
        <w:r w:rsidR="00CA0E4D">
          <w:instrText xml:space="preserve"> PAGE   \* MERGEFORMAT </w:instrText>
        </w:r>
        <w:r w:rsidR="00CA0E4D">
          <w:fldChar w:fldCharType="separate"/>
        </w:r>
        <w:r w:rsidR="000C0D76">
          <w:rPr>
            <w:noProof/>
          </w:rPr>
          <w:t>1</w:t>
        </w:r>
        <w:r w:rsidR="00CA0E4D">
          <w:rPr>
            <w:noProof/>
          </w:rPr>
          <w:fldChar w:fldCharType="end"/>
        </w:r>
      </w:p>
    </w:sdtContent>
  </w:sdt>
  <w:p w:rsidR="00891E0D" w:rsidRDefault="00891E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35B9" w:rsidRDefault="00BF35B9" w:rsidP="00891E0D">
      <w:pPr>
        <w:spacing w:after="0" w:line="240" w:lineRule="auto"/>
      </w:pPr>
      <w:r>
        <w:separator/>
      </w:r>
    </w:p>
  </w:footnote>
  <w:footnote w:type="continuationSeparator" w:id="0">
    <w:p w:rsidR="00BF35B9" w:rsidRDefault="00BF35B9" w:rsidP="00891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1E0D" w:rsidRDefault="0048726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3" o:spid="_x0000_s2050" type="#_x0000_t75" style="position:absolute;margin-left:0;margin-top:0;width:523.15pt;height:159.4pt;z-index:-251657216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1E0D" w:rsidRDefault="00ED6BAB">
    <w:pPr>
      <w:pStyle w:val="Header"/>
    </w:pPr>
    <w:r>
      <w:rPr>
        <w:noProof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margin">
            <wp:posOffset>-457835</wp:posOffset>
          </wp:positionH>
          <wp:positionV relativeFrom="paragraph">
            <wp:posOffset>171450</wp:posOffset>
          </wp:positionV>
          <wp:extent cx="6646545" cy="262890"/>
          <wp:effectExtent l="0" t="0" r="1905" b="381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mplate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6545" cy="262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A0E4D">
      <w:ptab w:relativeTo="margin" w:alignment="center" w:leader="none"/>
    </w:r>
    <w:r w:rsidR="00CA0E4D">
      <w:ptab w:relativeTo="margin" w:alignment="right" w:leader="none"/>
    </w:r>
    <w:sdt>
      <w:sdtPr>
        <w:id w:val="968859952"/>
        <w:temporary/>
        <w:showingPlcHdr/>
      </w:sdtPr>
      <w:sdtEndPr/>
      <w:sdtContent>
        <w:r w:rsidR="00CA0E4D">
          <w:t>[Type text]</w:t>
        </w:r>
      </w:sdtContent>
    </w:sdt>
    <w:r w:rsidR="00487268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4" o:spid="_x0000_s2051" type="#_x0000_t75" style="position:absolute;margin-left:0;margin-top:0;width:523.15pt;height:159.4pt;z-index:-251656192;mso-position-horizontal:center;mso-position-horizontal-relative:margin;mso-position-vertical:center;mso-position-vertical-relative:margin" o:allowincell="f">
          <v:imagedata r:id="rId2" o:title="moodle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1E0D" w:rsidRDefault="0048726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2" o:spid="_x0000_s2049" type="#_x0000_t75" style="position:absolute;margin-left:0;margin-top:0;width:523.15pt;height:159.4pt;z-index:-251658240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5209FE"/>
    <w:multiLevelType w:val="hybridMultilevel"/>
    <w:tmpl w:val="383E0FB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5B9"/>
    <w:rsid w:val="000C0D76"/>
    <w:rsid w:val="00276DF5"/>
    <w:rsid w:val="0032343A"/>
    <w:rsid w:val="00395D04"/>
    <w:rsid w:val="00581CF4"/>
    <w:rsid w:val="005A6350"/>
    <w:rsid w:val="006212D4"/>
    <w:rsid w:val="00697ACB"/>
    <w:rsid w:val="00891E0D"/>
    <w:rsid w:val="00A03262"/>
    <w:rsid w:val="00BF35B9"/>
    <w:rsid w:val="00CA0E4D"/>
    <w:rsid w:val="00D95134"/>
    <w:rsid w:val="00DF43E1"/>
    <w:rsid w:val="00ED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B0378CC"/>
  <w15:docId w15:val="{489BD395-E425-40EF-B147-64E95A267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1E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E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E0D"/>
  </w:style>
  <w:style w:type="paragraph" w:styleId="Footer">
    <w:name w:val="footer"/>
    <w:basedOn w:val="Normal"/>
    <w:link w:val="Foot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E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6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BMS_2018\NEW%20TEMPLATE%20DESIGN%20FOR%20LMS\SLIATE%20LMS%20Template%20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SLIATE LMS Template Word</Template>
  <TotalTime>2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Ewis</dc:creator>
  <cp:lastModifiedBy>Ewis</cp:lastModifiedBy>
  <cp:revision>3</cp:revision>
  <dcterms:created xsi:type="dcterms:W3CDTF">2018-06-11T07:34:00Z</dcterms:created>
  <dcterms:modified xsi:type="dcterms:W3CDTF">2018-06-11T07:36:00Z</dcterms:modified>
</cp:coreProperties>
</file>