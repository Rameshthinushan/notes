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DA7" w:rsidRDefault="00E54DA7" w:rsidP="00E54D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HNDIT- First Year</w:t>
      </w:r>
      <w:r>
        <w:rPr>
          <w:noProof/>
        </w:rPr>
        <w:pict>
          <v:rect id="_x0000_s1078" style="position:absolute;left:0;text-align:left;margin-left:54pt;margin-top:-21.75pt;width:113pt;height:34pt;z-index:-251656192;mso-position-horizontal-relative:page;mso-position-vertical-relative:text" o:allowincell="f" filled="f" stroked="f">
            <v:textbox style="mso-next-textbox:#_x0000_s1078" inset="0,0,0,0">
              <w:txbxContent>
                <w:p w:rsidR="00E54DA7" w:rsidRDefault="00E54DA7" w:rsidP="00E54DA7">
                  <w:pPr>
                    <w:spacing w:after="0" w:line="680" w:lineRule="atLeas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E54DA7" w:rsidRDefault="00E54DA7" w:rsidP="00E54DA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</w:p>
    <w:p w:rsidR="00E54DA7" w:rsidRDefault="00E54DA7" w:rsidP="00E54D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 DBMS</w:t>
      </w:r>
    </w:p>
    <w:p w:rsidR="00E54DA7" w:rsidRDefault="00E54DA7" w:rsidP="00E54D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Lab Sheet-7</w:t>
      </w:r>
    </w:p>
    <w:p w:rsidR="00E54DA7" w:rsidRDefault="00E54DA7" w:rsidP="00E54DA7">
      <w:pPr>
        <w:ind w:left="14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Following tables are given on your computer with data and perform following SQL commands.</w:t>
      </w:r>
    </w:p>
    <w:p w:rsidR="00E54DA7" w:rsidRDefault="00E54DA7" w:rsidP="00E54DA7">
      <w:pPr>
        <w:ind w:left="144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(5 hours)</w:t>
      </w:r>
    </w:p>
    <w:tbl>
      <w:tblPr>
        <w:tblpPr w:leftFromText="180" w:rightFromText="180" w:vertAnchor="text" w:tblpX="925" w:tblpY="1"/>
        <w:tblOverlap w:val="never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1187"/>
        <w:gridCol w:w="1083"/>
        <w:gridCol w:w="627"/>
        <w:gridCol w:w="794"/>
        <w:gridCol w:w="381"/>
        <w:gridCol w:w="512"/>
      </w:tblGrid>
      <w:tr w:rsidR="00E54DA7" w:rsidRPr="00337D03" w:rsidTr="007F39D6">
        <w:trPr>
          <w:tblHeader/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</w:tr>
      <w:tr w:rsidR="00E54DA7" w:rsidRPr="00337D03" w:rsidTr="007F39D6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E93A80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E93A80">
              <w:rPr>
                <w:rFonts w:cs="Times New Roman"/>
                <w:b/>
                <w:bCs/>
                <w:color w:val="000000"/>
                <w:u w:val="single"/>
              </w:rPr>
              <w:t>StuNo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b/>
                <w:bCs/>
                <w:color w:val="000000"/>
              </w:rPr>
              <w:t>StuName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</w:rPr>
              <w:t>Dob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</w:rPr>
              <w:t>Sex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</w:rPr>
              <w:t>Address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b/>
                <w:bCs/>
                <w:color w:val="000000"/>
              </w:rPr>
              <w:t>Yos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b/>
                <w:bCs/>
                <w:color w:val="000000"/>
              </w:rPr>
              <w:t>CNo</w:t>
            </w:r>
            <w:proofErr w:type="spellEnd"/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color w:val="000000"/>
              </w:rPr>
              <w:t>S.Aswin</w:t>
            </w:r>
            <w:proofErr w:type="spellEnd"/>
            <w:r w:rsidRPr="00337D03">
              <w:rPr>
                <w:rFonts w:cs="Times New Roman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6/7/1980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Male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Jaffna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C001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color w:val="000000"/>
              </w:rPr>
              <w:t>M.Gowtham</w:t>
            </w:r>
            <w:proofErr w:type="spellEnd"/>
            <w:r w:rsidRPr="00337D03">
              <w:rPr>
                <w:rFonts w:cs="Times New Roman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4/15/1978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Male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Jaffna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C002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………………..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………………..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………..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………….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…….</w:t>
            </w:r>
          </w:p>
        </w:tc>
      </w:tr>
    </w:tbl>
    <w:p w:rsidR="00E54DA7" w:rsidRPr="00FD64B2" w:rsidRDefault="00E54DA7" w:rsidP="00E54DA7">
      <w:pPr>
        <w:spacing w:after="0"/>
        <w:rPr>
          <w:vanish/>
        </w:rPr>
      </w:pPr>
    </w:p>
    <w:tbl>
      <w:tblPr>
        <w:tblpPr w:leftFromText="180" w:rightFromText="180" w:vertAnchor="text" w:horzAnchor="page" w:tblpX="3946" w:tblpY="320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"/>
      </w:tblGrid>
      <w:tr w:rsidR="00E54DA7" w:rsidRPr="00337D03" w:rsidTr="007F39D6">
        <w:trPr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 w:rsidR="00E54DA7" w:rsidRDefault="00E54DA7" w:rsidP="00E54DA7">
      <w:pPr>
        <w:ind w:left="1440"/>
        <w:rPr>
          <w:rFonts w:ascii="Times New Roman" w:hAnsi="Times New Roman"/>
          <w:sz w:val="20"/>
          <w:szCs w:val="20"/>
        </w:rPr>
      </w:pPr>
    </w:p>
    <w:p w:rsidR="00E54DA7" w:rsidRDefault="00E54DA7" w:rsidP="00E54DA7">
      <w:pPr>
        <w:ind w:left="1440"/>
        <w:rPr>
          <w:rFonts w:ascii="Times New Roman" w:hAnsi="Times New Roman"/>
          <w:sz w:val="20"/>
          <w:szCs w:val="20"/>
        </w:rPr>
      </w:pPr>
    </w:p>
    <w:p w:rsidR="00E54DA7" w:rsidRDefault="00E54DA7" w:rsidP="00E54DA7">
      <w:pPr>
        <w:ind w:left="1440"/>
        <w:rPr>
          <w:rFonts w:ascii="Times New Roman" w:hAnsi="Times New Roman"/>
          <w:sz w:val="20"/>
          <w:szCs w:val="20"/>
        </w:rPr>
      </w:pPr>
    </w:p>
    <w:p w:rsidR="00E54DA7" w:rsidRDefault="00E54DA7" w:rsidP="00E54DA7">
      <w:pPr>
        <w:ind w:left="1440"/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text" w:horzAnchor="page" w:tblpX="7096" w:tblpY="270"/>
        <w:tblOverlap w:val="never"/>
        <w:tblW w:w="290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9"/>
        <w:gridCol w:w="1047"/>
        <w:gridCol w:w="1080"/>
      </w:tblGrid>
      <w:tr w:rsidR="00E54DA7" w:rsidRPr="00337D03" w:rsidTr="007F39D6">
        <w:trPr>
          <w:tblHeader/>
          <w:tblCellSpacing w:w="0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</w:tr>
      <w:tr w:rsidR="00E54DA7" w:rsidRPr="00337D03" w:rsidTr="007F39D6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E93A80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E93A80">
              <w:rPr>
                <w:rFonts w:cs="Times New Roman"/>
                <w:b/>
                <w:bCs/>
                <w:color w:val="000000"/>
                <w:u w:val="single"/>
              </w:rPr>
              <w:t>DepNo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b/>
                <w:bCs/>
                <w:color w:val="000000"/>
              </w:rPr>
              <w:t>DeptName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b/>
                <w:bCs/>
                <w:color w:val="000000"/>
              </w:rPr>
              <w:t>HeadName</w:t>
            </w:r>
            <w:proofErr w:type="spellEnd"/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D001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 xml:space="preserve">Computer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color w:val="000000"/>
              </w:rPr>
              <w:t>R.Mahesan</w:t>
            </w:r>
            <w:proofErr w:type="spellEnd"/>
            <w:r w:rsidRPr="00337D03">
              <w:rPr>
                <w:rFonts w:cs="Times New Roman"/>
                <w:color w:val="000000"/>
              </w:rPr>
              <w:t xml:space="preserve"> 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D002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color w:val="000000"/>
              </w:rPr>
              <w:t>Maths</w:t>
            </w:r>
            <w:proofErr w:type="spellEnd"/>
            <w:r w:rsidRPr="00337D03">
              <w:rPr>
                <w:rFonts w:cs="Times New Roman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color w:val="000000"/>
              </w:rPr>
              <w:t>A.Rajan</w:t>
            </w:r>
            <w:proofErr w:type="spellEnd"/>
            <w:r w:rsidRPr="00337D03">
              <w:rPr>
                <w:rFonts w:cs="Times New Roman"/>
                <w:color w:val="000000"/>
              </w:rPr>
              <w:t xml:space="preserve"> 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D003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 xml:space="preserve">Physics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color w:val="000000"/>
              </w:rPr>
              <w:t>S.Abinaya</w:t>
            </w:r>
            <w:proofErr w:type="spellEnd"/>
            <w:r w:rsidRPr="00337D03">
              <w:rPr>
                <w:rFonts w:cs="Times New Roman"/>
                <w:color w:val="000000"/>
              </w:rPr>
              <w:t xml:space="preserve"> 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D004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 xml:space="preserve">Chemistry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color w:val="000000"/>
              </w:rPr>
              <w:t>T.Sowmia</w:t>
            </w:r>
            <w:proofErr w:type="spellEnd"/>
            <w:r w:rsidRPr="00337D03">
              <w:rPr>
                <w:rFonts w:cs="Times New Roman"/>
                <w:color w:val="000000"/>
              </w:rPr>
              <w:t xml:space="preserve"> 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…………..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…………..</w:t>
            </w:r>
          </w:p>
        </w:tc>
      </w:tr>
    </w:tbl>
    <w:p w:rsidR="00E54DA7" w:rsidRDefault="00E54DA7" w:rsidP="00E54DA7">
      <w:pPr>
        <w:ind w:left="1440"/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text" w:horzAnchor="page" w:tblpX="1771" w:tblpY="-66"/>
        <w:tblOverlap w:val="never"/>
        <w:tblW w:w="412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512"/>
        <w:gridCol w:w="888"/>
        <w:gridCol w:w="1207"/>
        <w:gridCol w:w="899"/>
      </w:tblGrid>
      <w:tr w:rsidR="00E54DA7" w:rsidRPr="00337D03" w:rsidTr="007F39D6">
        <w:trPr>
          <w:tblHeader/>
          <w:tblCellSpacing w:w="0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PAYMENT</w:t>
            </w:r>
          </w:p>
        </w:tc>
      </w:tr>
      <w:tr w:rsidR="00E54DA7" w:rsidRPr="00337D03" w:rsidTr="007F39D6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b/>
                <w:bCs/>
                <w:color w:val="000000"/>
              </w:rPr>
              <w:t>StuNo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b/>
                <w:bCs/>
                <w:color w:val="000000"/>
              </w:rPr>
              <w:t>CNo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E93A80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E93A80">
              <w:rPr>
                <w:rFonts w:cs="Times New Roman"/>
                <w:b/>
                <w:bCs/>
                <w:color w:val="000000"/>
                <w:u w:val="single"/>
              </w:rPr>
              <w:t>RNo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</w:rPr>
              <w:t>Payment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b/>
                <w:bCs/>
                <w:color w:val="000000"/>
              </w:rPr>
              <w:t>Dop</w:t>
            </w:r>
            <w:proofErr w:type="spellEnd"/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RF 56001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Rs 12,000.00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2/4/2002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RF 45600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Rs 6,500.00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3/3/2002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S003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C004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RF 45766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Rs 18,000.00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4/2/2002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S004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RF 34218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Rs 15,000.00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5/3/2002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…….</w:t>
            </w:r>
          </w:p>
        </w:tc>
      </w:tr>
    </w:tbl>
    <w:p w:rsidR="00E54DA7" w:rsidRDefault="00E54DA7" w:rsidP="00E54DA7">
      <w:pPr>
        <w:ind w:left="1440"/>
        <w:rPr>
          <w:rFonts w:ascii="Times New Roman" w:hAnsi="Times New Roman"/>
          <w:sz w:val="20"/>
          <w:szCs w:val="20"/>
        </w:rPr>
      </w:pPr>
    </w:p>
    <w:p w:rsidR="00E54DA7" w:rsidRPr="0073050F" w:rsidRDefault="00E54DA7" w:rsidP="00E54DA7">
      <w:pPr>
        <w:rPr>
          <w:rFonts w:ascii="Times New Roman" w:hAnsi="Times New Roman"/>
          <w:sz w:val="20"/>
          <w:szCs w:val="20"/>
        </w:rPr>
      </w:pPr>
    </w:p>
    <w:p w:rsidR="00E54DA7" w:rsidRDefault="00E54DA7" w:rsidP="00E54DA7">
      <w:pPr>
        <w:rPr>
          <w:rFonts w:ascii="Times New Roman" w:hAnsi="Times New Roman"/>
          <w:sz w:val="20"/>
          <w:szCs w:val="20"/>
        </w:rPr>
      </w:pPr>
    </w:p>
    <w:p w:rsidR="00E54DA7" w:rsidRPr="0073050F" w:rsidRDefault="00E54DA7" w:rsidP="00E54DA7">
      <w:pPr>
        <w:tabs>
          <w:tab w:val="left" w:pos="1425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:rsidR="00E54DA7" w:rsidRDefault="00E54DA7" w:rsidP="00E54DA7">
      <w:pPr>
        <w:tabs>
          <w:tab w:val="left" w:pos="1425"/>
        </w:tabs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text" w:horzAnchor="page" w:tblpX="1861" w:tblpY="267"/>
        <w:tblOverlap w:val="never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664"/>
        <w:gridCol w:w="633"/>
        <w:gridCol w:w="968"/>
      </w:tblGrid>
      <w:tr w:rsidR="00E54DA7" w:rsidRPr="00337D03" w:rsidTr="007F39D6">
        <w:trPr>
          <w:tblHeader/>
          <w:tblCellSpacing w:w="0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RESULT</w:t>
            </w:r>
          </w:p>
        </w:tc>
      </w:tr>
      <w:tr w:rsidR="00E54DA7" w:rsidRPr="00337D03" w:rsidTr="007F39D6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E93A80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E93A80">
              <w:rPr>
                <w:rFonts w:cs="Times New Roman"/>
                <w:b/>
                <w:bCs/>
                <w:color w:val="000000"/>
                <w:u w:val="single"/>
              </w:rPr>
              <w:t>StuNo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E93A80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E93A80">
              <w:rPr>
                <w:rFonts w:cs="Times New Roman"/>
                <w:b/>
                <w:bCs/>
                <w:color w:val="000000"/>
                <w:u w:val="single"/>
              </w:rPr>
              <w:t>SubNo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</w:rPr>
              <w:t>Marks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7D03">
              <w:rPr>
                <w:rFonts w:cs="Times New Roman"/>
                <w:b/>
                <w:bCs/>
                <w:color w:val="000000"/>
              </w:rPr>
              <w:t>YearExam</w:t>
            </w:r>
            <w:proofErr w:type="spellEnd"/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75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1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SU002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3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SU005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64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2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SU006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98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3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SU002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65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3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SU007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2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S002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SU003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4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</w:t>
            </w:r>
          </w:p>
        </w:tc>
      </w:tr>
    </w:tbl>
    <w:p w:rsidR="00E54DA7" w:rsidRPr="0073050F" w:rsidRDefault="00E54DA7" w:rsidP="00E54DA7">
      <w:pPr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text" w:horzAnchor="page" w:tblpX="6556" w:tblpY="12"/>
        <w:tblOverlap w:val="never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2"/>
        <w:gridCol w:w="1482"/>
        <w:gridCol w:w="871"/>
        <w:gridCol w:w="1207"/>
      </w:tblGrid>
      <w:tr w:rsidR="00E54DA7" w:rsidRPr="00337D03" w:rsidTr="007F39D6">
        <w:trPr>
          <w:tblHeader/>
          <w:tblCellSpacing w:w="0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COURE</w:t>
            </w:r>
          </w:p>
        </w:tc>
      </w:tr>
      <w:tr w:rsidR="00E54DA7" w:rsidRPr="00337D03" w:rsidTr="007F39D6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E93A80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E93A80">
              <w:rPr>
                <w:rFonts w:cs="Times New Roman"/>
                <w:b/>
                <w:bCs/>
                <w:color w:val="000000"/>
                <w:u w:val="single"/>
              </w:rPr>
              <w:t>CNo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</w:rPr>
              <w:t>Title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</w:rPr>
              <w:t>Duration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</w:rPr>
              <w:t>Amount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C001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 xml:space="preserve">Physical science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Rs 50,000.00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 xml:space="preserve">Bio science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Rs 40,000.00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C003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 xml:space="preserve">Arts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Rs 35,000.00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C004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 xml:space="preserve">Management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Rs 45,000.00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………..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……..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…….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Default="00E54DA7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Default="00E54DA7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</w:p>
        </w:tc>
      </w:tr>
    </w:tbl>
    <w:p w:rsidR="00E54DA7" w:rsidRDefault="00E54DA7" w:rsidP="00E54DA7">
      <w:pPr>
        <w:rPr>
          <w:rFonts w:ascii="Times New Roman" w:hAnsi="Times New Roman"/>
          <w:sz w:val="20"/>
          <w:szCs w:val="20"/>
        </w:rPr>
      </w:pPr>
    </w:p>
    <w:p w:rsidR="00E54DA7" w:rsidRPr="0073050F" w:rsidRDefault="00E54DA7" w:rsidP="00E54DA7">
      <w:pPr>
        <w:tabs>
          <w:tab w:val="left" w:pos="324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:rsidR="00E54DA7" w:rsidRPr="0073050F" w:rsidRDefault="00E54DA7" w:rsidP="00E54DA7">
      <w:pPr>
        <w:tabs>
          <w:tab w:val="left" w:pos="3240"/>
        </w:tabs>
        <w:rPr>
          <w:rFonts w:ascii="Times New Roman" w:hAnsi="Times New Roman"/>
          <w:sz w:val="20"/>
          <w:szCs w:val="20"/>
        </w:rPr>
      </w:pPr>
    </w:p>
    <w:p w:rsidR="00E54DA7" w:rsidRDefault="00E54DA7" w:rsidP="00E54DA7">
      <w:pPr>
        <w:tabs>
          <w:tab w:val="left" w:pos="3240"/>
        </w:tabs>
        <w:rPr>
          <w:rFonts w:ascii="Times New Roman" w:hAnsi="Times New Roman"/>
          <w:sz w:val="20"/>
          <w:szCs w:val="20"/>
        </w:rPr>
      </w:pPr>
    </w:p>
    <w:p w:rsidR="00E54DA7" w:rsidRPr="0073050F" w:rsidRDefault="00E54DA7" w:rsidP="00E54DA7">
      <w:pPr>
        <w:rPr>
          <w:rFonts w:ascii="Times New Roman" w:hAnsi="Times New Roman"/>
          <w:sz w:val="20"/>
          <w:szCs w:val="20"/>
        </w:rPr>
      </w:pPr>
    </w:p>
    <w:p w:rsidR="00E54DA7" w:rsidRPr="0073050F" w:rsidRDefault="00E54DA7" w:rsidP="00E54DA7">
      <w:pPr>
        <w:rPr>
          <w:rFonts w:ascii="Times New Roman" w:hAnsi="Times New Roman"/>
          <w:sz w:val="20"/>
          <w:szCs w:val="20"/>
        </w:rPr>
      </w:pPr>
    </w:p>
    <w:p w:rsidR="00E54DA7" w:rsidRPr="0073050F" w:rsidRDefault="00E54DA7" w:rsidP="00E54DA7">
      <w:pPr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text" w:horzAnchor="page" w:tblpX="2116" w:tblpY="226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2"/>
        <w:gridCol w:w="664"/>
      </w:tblGrid>
      <w:tr w:rsidR="00E54DA7" w:rsidRPr="00337D03" w:rsidTr="007F39D6">
        <w:trPr>
          <w:tblHeader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E54DA7" w:rsidRPr="00337D03" w:rsidRDefault="00E54DA7" w:rsidP="007F39D6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37D03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CONSIST</w:t>
            </w:r>
          </w:p>
        </w:tc>
      </w:tr>
      <w:tr w:rsidR="00E54DA7" w:rsidRPr="00337D03" w:rsidTr="007F39D6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E93A80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E93A80">
              <w:rPr>
                <w:rFonts w:cs="Times New Roman"/>
                <w:b/>
                <w:bCs/>
                <w:color w:val="000000"/>
                <w:u w:val="single"/>
              </w:rPr>
              <w:t>CNo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E93A80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E93A80">
              <w:rPr>
                <w:rFonts w:cs="Times New Roman"/>
                <w:b/>
                <w:bCs/>
                <w:color w:val="000000"/>
                <w:u w:val="single"/>
              </w:rPr>
              <w:t>SubNo</w:t>
            </w:r>
            <w:proofErr w:type="spellEnd"/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C004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SU014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C004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SU006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C004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SU016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C005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SU016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C005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337D03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D03">
              <w:rPr>
                <w:rFonts w:cs="Times New Roman"/>
                <w:color w:val="000000"/>
              </w:rPr>
              <w:t>SU014</w:t>
            </w:r>
          </w:p>
        </w:tc>
      </w:tr>
      <w:tr w:rsidR="00E54DA7" w:rsidRPr="00337D03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337D03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…….</w:t>
            </w:r>
          </w:p>
        </w:tc>
      </w:tr>
    </w:tbl>
    <w:p w:rsidR="00E54DA7" w:rsidRPr="00FD64B2" w:rsidRDefault="00E54DA7" w:rsidP="00E54DA7">
      <w:pPr>
        <w:spacing w:after="0"/>
        <w:rPr>
          <w:vanish/>
        </w:rPr>
      </w:pPr>
    </w:p>
    <w:tbl>
      <w:tblPr>
        <w:tblpPr w:leftFromText="180" w:rightFromText="180" w:vertAnchor="text" w:horzAnchor="page" w:tblpX="6136" w:tblpY="316"/>
        <w:tblOverlap w:val="never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4"/>
        <w:gridCol w:w="1351"/>
        <w:gridCol w:w="767"/>
      </w:tblGrid>
      <w:tr w:rsidR="00E54DA7" w:rsidRPr="007303E2" w:rsidTr="007F39D6">
        <w:trPr>
          <w:tblHeader/>
          <w:tblCellSpacing w:w="0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E54DA7" w:rsidRPr="007303E2" w:rsidRDefault="00E54DA7" w:rsidP="007F39D6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7303E2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SUBJECT</w:t>
            </w:r>
          </w:p>
        </w:tc>
      </w:tr>
      <w:tr w:rsidR="00E54DA7" w:rsidRPr="007303E2" w:rsidTr="007F39D6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7303E2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7303E2">
              <w:rPr>
                <w:rFonts w:cs="Times New Roman"/>
                <w:b/>
                <w:bCs/>
                <w:color w:val="000000"/>
                <w:u w:val="single"/>
              </w:rPr>
              <w:t>SubNo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7303E2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03E2">
              <w:rPr>
                <w:rFonts w:cs="Times New Roman"/>
                <w:b/>
                <w:bCs/>
                <w:color w:val="000000"/>
              </w:rPr>
              <w:t>SubName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E54DA7" w:rsidRPr="007303E2" w:rsidRDefault="00E54DA7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03E2">
              <w:rPr>
                <w:rFonts w:cs="Times New Roman"/>
                <w:b/>
                <w:bCs/>
                <w:color w:val="000000"/>
              </w:rPr>
              <w:t>DeptNo</w:t>
            </w:r>
            <w:proofErr w:type="spellEnd"/>
          </w:p>
        </w:tc>
      </w:tr>
      <w:tr w:rsidR="00E54DA7" w:rsidRPr="007303E2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>SU016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 xml:space="preserve">Access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>D001</w:t>
            </w:r>
          </w:p>
        </w:tc>
      </w:tr>
      <w:tr w:rsidR="00E54DA7" w:rsidRPr="007303E2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>SU005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 xml:space="preserve">Accounts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>D006</w:t>
            </w:r>
          </w:p>
        </w:tc>
      </w:tr>
      <w:tr w:rsidR="00E54DA7" w:rsidRPr="007303E2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>SU007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 xml:space="preserve">Applied </w:t>
            </w:r>
            <w:proofErr w:type="spellStart"/>
            <w:r w:rsidRPr="007303E2">
              <w:rPr>
                <w:rFonts w:cs="Times New Roman"/>
                <w:color w:val="000000"/>
              </w:rPr>
              <w:t>maths</w:t>
            </w:r>
            <w:proofErr w:type="spellEnd"/>
            <w:r w:rsidRPr="007303E2">
              <w:rPr>
                <w:rFonts w:cs="Times New Roman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>D002</w:t>
            </w:r>
          </w:p>
        </w:tc>
      </w:tr>
      <w:tr w:rsidR="00E54DA7" w:rsidRPr="007303E2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>SU012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 xml:space="preserve">Botany 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  <w:hideMark/>
          </w:tcPr>
          <w:p w:rsidR="00E54DA7" w:rsidRPr="007303E2" w:rsidRDefault="00E54DA7" w:rsidP="007F3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03E2">
              <w:rPr>
                <w:rFonts w:cs="Times New Roman"/>
                <w:color w:val="000000"/>
              </w:rPr>
              <w:t>D008</w:t>
            </w:r>
          </w:p>
        </w:tc>
      </w:tr>
      <w:tr w:rsidR="00E54DA7" w:rsidRPr="007303E2" w:rsidTr="007F39D6">
        <w:trPr>
          <w:tblCellSpacing w:w="0" w:type="dxa"/>
        </w:trPr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7303E2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7303E2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……….</w:t>
            </w:r>
          </w:p>
        </w:tc>
        <w:tc>
          <w:tcPr>
            <w:tcW w:w="0" w:type="auto"/>
            <w:tcBorders>
              <w:top w:val="outset" w:sz="6" w:space="0" w:color="EEECE1"/>
              <w:left w:val="outset" w:sz="6" w:space="0" w:color="EEECE1"/>
              <w:bottom w:val="outset" w:sz="6" w:space="0" w:color="EEECE1"/>
              <w:right w:val="outset" w:sz="6" w:space="0" w:color="EEECE1"/>
            </w:tcBorders>
            <w:shd w:val="clear" w:color="auto" w:fill="FFFFFF"/>
          </w:tcPr>
          <w:p w:rsidR="00E54DA7" w:rsidRPr="007303E2" w:rsidRDefault="00E54DA7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….</w:t>
            </w:r>
          </w:p>
        </w:tc>
      </w:tr>
    </w:tbl>
    <w:p w:rsidR="00E54DA7" w:rsidRDefault="00E54DA7" w:rsidP="00E54DA7">
      <w:pPr>
        <w:rPr>
          <w:rFonts w:ascii="Times New Roman" w:hAnsi="Times New Roman"/>
          <w:sz w:val="20"/>
          <w:szCs w:val="20"/>
        </w:rPr>
      </w:pPr>
    </w:p>
    <w:p w:rsidR="00E54DA7" w:rsidRPr="0073050F" w:rsidRDefault="00E54DA7" w:rsidP="00E54DA7">
      <w:pPr>
        <w:tabs>
          <w:tab w:val="left" w:pos="126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:rsidR="00E54DA7" w:rsidRDefault="00E54DA7" w:rsidP="00E54DA7">
      <w:pPr>
        <w:tabs>
          <w:tab w:val="left" w:pos="1260"/>
        </w:tabs>
        <w:rPr>
          <w:rFonts w:ascii="Times New Roman" w:hAnsi="Times New Roman"/>
          <w:sz w:val="20"/>
          <w:szCs w:val="20"/>
        </w:rPr>
      </w:pPr>
    </w:p>
    <w:p w:rsidR="00E54DA7" w:rsidRPr="00E93A80" w:rsidRDefault="00E54DA7" w:rsidP="00E54DA7">
      <w:pPr>
        <w:rPr>
          <w:rFonts w:ascii="Times New Roman" w:hAnsi="Times New Roman"/>
          <w:sz w:val="20"/>
          <w:szCs w:val="20"/>
        </w:rPr>
      </w:pPr>
    </w:p>
    <w:p w:rsidR="00E54DA7" w:rsidRDefault="00E54DA7" w:rsidP="00E54DA7">
      <w:pPr>
        <w:rPr>
          <w:rFonts w:ascii="Times New Roman" w:hAnsi="Times New Roman"/>
          <w:sz w:val="20"/>
          <w:szCs w:val="20"/>
        </w:rPr>
      </w:pPr>
    </w:p>
    <w:p w:rsidR="00E54DA7" w:rsidRDefault="00E54DA7" w:rsidP="00E54DA7">
      <w:pPr>
        <w:rPr>
          <w:rFonts w:ascii="Times New Roman" w:hAnsi="Times New Roman"/>
          <w:sz w:val="20"/>
          <w:szCs w:val="20"/>
        </w:rPr>
      </w:pPr>
    </w:p>
    <w:p w:rsidR="00E54DA7" w:rsidRPr="00E93A80" w:rsidRDefault="00E54DA7" w:rsidP="00E54DA7">
      <w:pPr>
        <w:tabs>
          <w:tab w:val="left" w:pos="177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:rsidR="00E54DA7" w:rsidRDefault="00E54DA7" w:rsidP="00E54DA7">
      <w:pPr>
        <w:tabs>
          <w:tab w:val="left" w:pos="1770"/>
        </w:tabs>
        <w:rPr>
          <w:rFonts w:ascii="Times New Roman" w:hAnsi="Times New Roman"/>
          <w:sz w:val="20"/>
          <w:szCs w:val="20"/>
        </w:rPr>
      </w:pPr>
    </w:p>
    <w:p w:rsidR="00E54DA7" w:rsidRDefault="00E54DA7" w:rsidP="00E54DA7">
      <w:pPr>
        <w:pStyle w:val="Default"/>
      </w:pP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Retrieve the names of students who are in their first year.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Retrieve </w:t>
      </w:r>
      <w:proofErr w:type="spellStart"/>
      <w:r>
        <w:rPr>
          <w:sz w:val="23"/>
          <w:szCs w:val="23"/>
        </w:rPr>
        <w:t>Stuno</w:t>
      </w:r>
      <w:proofErr w:type="spellEnd"/>
      <w:r>
        <w:rPr>
          <w:sz w:val="23"/>
          <w:szCs w:val="23"/>
        </w:rPr>
        <w:t xml:space="preserve"> for students who are in their first year and who were born on 15/04/1978.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Retrieve the names and address of students who are following course numbers C1 or C2 in either 1</w:t>
      </w:r>
      <w:r>
        <w:rPr>
          <w:sz w:val="16"/>
          <w:szCs w:val="16"/>
        </w:rPr>
        <w:t xml:space="preserve">st </w:t>
      </w:r>
      <w:r>
        <w:rPr>
          <w:sz w:val="23"/>
          <w:szCs w:val="23"/>
        </w:rPr>
        <w:t>year or 2</w:t>
      </w:r>
      <w:r>
        <w:rPr>
          <w:sz w:val="16"/>
          <w:szCs w:val="16"/>
        </w:rPr>
        <w:t xml:space="preserve">nd </w:t>
      </w:r>
      <w:r>
        <w:rPr>
          <w:sz w:val="23"/>
          <w:szCs w:val="23"/>
        </w:rPr>
        <w:t xml:space="preserve">year.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Increase the marks of all subjects by 10% and display the </w:t>
      </w:r>
      <w:proofErr w:type="spellStart"/>
      <w:r>
        <w:rPr>
          <w:sz w:val="23"/>
          <w:szCs w:val="23"/>
        </w:rPr>
        <w:t>stuno</w:t>
      </w:r>
      <w:proofErr w:type="spellEnd"/>
      <w:r>
        <w:rPr>
          <w:sz w:val="23"/>
          <w:szCs w:val="23"/>
        </w:rPr>
        <w:t xml:space="preserve">, original marks and scale marks.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List the name of courses that have more than 3-year duration.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 w:rsidRPr="00E93A80">
        <w:rPr>
          <w:sz w:val="23"/>
          <w:szCs w:val="23"/>
        </w:rPr>
        <w:t>List the details of students who follow the course number ―C003‖.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 w:rsidRPr="00E93A80">
        <w:rPr>
          <w:sz w:val="23"/>
          <w:szCs w:val="23"/>
        </w:rPr>
        <w:t xml:space="preserve"> List the names of the head of the departments who has the initials </w:t>
      </w:r>
      <w:r w:rsidRPr="00E93A80">
        <w:rPr>
          <w:b/>
          <w:bCs/>
          <w:sz w:val="23"/>
          <w:szCs w:val="23"/>
        </w:rPr>
        <w:t>T</w:t>
      </w:r>
      <w:r>
        <w:rPr>
          <w:sz w:val="23"/>
          <w:szCs w:val="23"/>
        </w:rPr>
        <w:t>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 w:rsidRPr="00E93A80">
        <w:rPr>
          <w:sz w:val="23"/>
          <w:szCs w:val="23"/>
        </w:rPr>
        <w:t xml:space="preserve">List the name of students whose name begins with the letter </w:t>
      </w:r>
      <w:r w:rsidRPr="00E93A80">
        <w:rPr>
          <w:b/>
          <w:bCs/>
          <w:sz w:val="23"/>
          <w:szCs w:val="23"/>
        </w:rPr>
        <w:t>R</w:t>
      </w:r>
      <w:r>
        <w:rPr>
          <w:sz w:val="23"/>
          <w:szCs w:val="23"/>
        </w:rPr>
        <w:t>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 w:rsidRPr="00E93A80">
        <w:rPr>
          <w:sz w:val="23"/>
          <w:szCs w:val="23"/>
        </w:rPr>
        <w:t>Retrieve the subject numbers and names for the subjects for which last character of t</w:t>
      </w:r>
      <w:r>
        <w:rPr>
          <w:sz w:val="23"/>
          <w:szCs w:val="23"/>
        </w:rPr>
        <w:t>he subject number is odd.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 w:rsidRPr="00E93A80">
        <w:rPr>
          <w:sz w:val="23"/>
          <w:szCs w:val="23"/>
        </w:rPr>
        <w:t>List the name of students whose name begins with a letter in the first ten</w:t>
      </w:r>
      <w:r>
        <w:rPr>
          <w:sz w:val="23"/>
          <w:szCs w:val="23"/>
        </w:rPr>
        <w:t xml:space="preserve"> letters of the alphabet.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 w:rsidRPr="00E93A80">
        <w:rPr>
          <w:sz w:val="23"/>
          <w:szCs w:val="23"/>
        </w:rPr>
        <w:t xml:space="preserve">List the name and date of birth of all students whose name’s second letter is </w:t>
      </w:r>
      <w:r w:rsidRPr="00E93A80">
        <w:rPr>
          <w:b/>
          <w:bCs/>
          <w:sz w:val="23"/>
          <w:szCs w:val="23"/>
        </w:rPr>
        <w:t>a</w:t>
      </w:r>
      <w:r>
        <w:rPr>
          <w:sz w:val="23"/>
          <w:szCs w:val="23"/>
        </w:rPr>
        <w:t>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 w:rsidRPr="00E93A80">
        <w:rPr>
          <w:sz w:val="23"/>
          <w:szCs w:val="23"/>
        </w:rPr>
        <w:t xml:space="preserve">List the names of students with no value entered for address.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 w:rsidRPr="00E93A80">
        <w:rPr>
          <w:sz w:val="23"/>
          <w:szCs w:val="23"/>
        </w:rPr>
        <w:t xml:space="preserve">List the names of students who are from </w:t>
      </w:r>
      <w:proofErr w:type="gramStart"/>
      <w:r w:rsidRPr="00E93A80">
        <w:rPr>
          <w:sz w:val="23"/>
          <w:szCs w:val="23"/>
        </w:rPr>
        <w:t>either Jaffna</w:t>
      </w:r>
      <w:proofErr w:type="gramEnd"/>
      <w:r w:rsidRPr="00E93A80">
        <w:rPr>
          <w:sz w:val="23"/>
          <w:szCs w:val="23"/>
        </w:rPr>
        <w:t>, Colombo or Kandy.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Get the Total number of students Ex17) </w:t>
      </w:r>
      <w:proofErr w:type="gramStart"/>
      <w:r>
        <w:rPr>
          <w:sz w:val="23"/>
          <w:szCs w:val="23"/>
        </w:rPr>
        <w:t>For</w:t>
      </w:r>
      <w:proofErr w:type="gramEnd"/>
      <w:r>
        <w:rPr>
          <w:sz w:val="23"/>
          <w:szCs w:val="23"/>
        </w:rPr>
        <w:t xml:space="preserve"> each students find the average marks for each year.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 For each year of study find the no of students who were born on 1978.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To retrieve total amount paid by each student.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Find the average of the first year marks of student ―S003‖.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How many students have paid their fees on 05/04/</w:t>
      </w:r>
      <w:proofErr w:type="gramStart"/>
      <w:r>
        <w:rPr>
          <w:sz w:val="23"/>
          <w:szCs w:val="23"/>
        </w:rPr>
        <w:t>2001.</w:t>
      </w:r>
      <w:proofErr w:type="gramEnd"/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Display the total amount of money paid by students on 05/04/2001.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To retrieve the Total Amount paid on separate days.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Retrieve the maximum amount paid by a student on each day.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To view the maximum marks got by each student for each subjects.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List the name of all students who follows the course Bio-Science.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List Name and Address of all students who have paid.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Retrieve </w:t>
      </w:r>
      <w:proofErr w:type="spellStart"/>
      <w:r>
        <w:rPr>
          <w:sz w:val="23"/>
          <w:szCs w:val="23"/>
        </w:rPr>
        <w:t>Stuno</w:t>
      </w:r>
      <w:proofErr w:type="spellEnd"/>
      <w:r>
        <w:rPr>
          <w:sz w:val="23"/>
          <w:szCs w:val="23"/>
        </w:rPr>
        <w:t>, Name, Course Title, Subject Name and marks of all students.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List the name of students who have paid less than Rs.10</w:t>
      </w:r>
      <w:proofErr w:type="gramStart"/>
      <w:r>
        <w:rPr>
          <w:sz w:val="23"/>
          <w:szCs w:val="23"/>
        </w:rPr>
        <w:t>,000.00</w:t>
      </w:r>
      <w:proofErr w:type="gramEnd"/>
      <w:r>
        <w:rPr>
          <w:sz w:val="23"/>
          <w:szCs w:val="23"/>
        </w:rPr>
        <w:t>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Get full details of subjects included in each course.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List the </w:t>
      </w:r>
      <w:proofErr w:type="spellStart"/>
      <w:r>
        <w:rPr>
          <w:sz w:val="23"/>
          <w:szCs w:val="23"/>
        </w:rPr>
        <w:t>stuno</w:t>
      </w:r>
      <w:proofErr w:type="spellEnd"/>
      <w:r>
        <w:rPr>
          <w:sz w:val="23"/>
          <w:szCs w:val="23"/>
        </w:rPr>
        <w:t xml:space="preserve"> and Name of all students for whom the year of study exceeds the duration of the course.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For all courses list the name of students who are not in their final year.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List the names of students who study the subject Chemistry.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Get full details of students who don’t follow Arts.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 Retrieve student names for student who study at least one subject from the department of Mathematics.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 List the names of the most senior student.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To retrieve </w:t>
      </w:r>
      <w:proofErr w:type="spellStart"/>
      <w:r>
        <w:rPr>
          <w:sz w:val="23"/>
          <w:szCs w:val="23"/>
        </w:rPr>
        <w:t>Stuno</w:t>
      </w:r>
      <w:proofErr w:type="spellEnd"/>
      <w:r>
        <w:rPr>
          <w:sz w:val="23"/>
          <w:szCs w:val="23"/>
        </w:rPr>
        <w:t>, student name, Subject name, and Marks for which a student have obtained a marks between 50 and 60.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List the subject numbers for subject which are offered by department of chemistry or which are included in the course number </w:t>
      </w:r>
      <w:proofErr w:type="gramStart"/>
      <w:r>
        <w:rPr>
          <w:sz w:val="23"/>
          <w:szCs w:val="23"/>
        </w:rPr>
        <w:t>C003 .</w:t>
      </w:r>
      <w:proofErr w:type="gramEnd"/>
      <w:r>
        <w:rPr>
          <w:sz w:val="23"/>
          <w:szCs w:val="23"/>
        </w:rPr>
        <w:t xml:space="preserve">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 List the details of students who have paid on or before 02/05/2002.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 Increase the marks of all subjects by 5 %. 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Increase the marks of all subjects which lie between 30 to 39 by 10 %.</w:t>
      </w:r>
    </w:p>
    <w:p w:rsidR="00E54DA7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Increase the marks of all subjects, which </w:t>
      </w:r>
      <w:proofErr w:type="gramStart"/>
      <w:r>
        <w:rPr>
          <w:sz w:val="23"/>
          <w:szCs w:val="23"/>
        </w:rPr>
        <w:t>is</w:t>
      </w:r>
      <w:proofErr w:type="gramEnd"/>
      <w:r>
        <w:rPr>
          <w:sz w:val="23"/>
          <w:szCs w:val="23"/>
        </w:rPr>
        <w:t xml:space="preserve"> offered by the department of </w:t>
      </w:r>
      <w:proofErr w:type="spellStart"/>
      <w:r>
        <w:rPr>
          <w:sz w:val="23"/>
          <w:szCs w:val="23"/>
        </w:rPr>
        <w:t>Maths</w:t>
      </w:r>
      <w:proofErr w:type="spellEnd"/>
      <w:r>
        <w:rPr>
          <w:sz w:val="23"/>
          <w:szCs w:val="23"/>
        </w:rPr>
        <w:t xml:space="preserve"> by 15, whose marks is less than 40.</w:t>
      </w:r>
    </w:p>
    <w:p w:rsidR="00E54DA7" w:rsidRPr="00E93A80" w:rsidRDefault="00E54DA7" w:rsidP="00E54DA7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 Change the name and address of the student to ―</w:t>
      </w:r>
      <w:proofErr w:type="spellStart"/>
      <w:r>
        <w:rPr>
          <w:sz w:val="23"/>
          <w:szCs w:val="23"/>
        </w:rPr>
        <w:t>Aswini</w:t>
      </w:r>
      <w:proofErr w:type="spellEnd"/>
      <w:r>
        <w:rPr>
          <w:sz w:val="23"/>
          <w:szCs w:val="23"/>
        </w:rPr>
        <w:t xml:space="preserve">‖, ―Jaffna‖ whose </w:t>
      </w:r>
      <w:proofErr w:type="spellStart"/>
      <w:r>
        <w:rPr>
          <w:sz w:val="23"/>
          <w:szCs w:val="23"/>
        </w:rPr>
        <w:t>stuno</w:t>
      </w:r>
      <w:proofErr w:type="spellEnd"/>
      <w:r>
        <w:rPr>
          <w:sz w:val="23"/>
          <w:szCs w:val="23"/>
        </w:rPr>
        <w:t xml:space="preserve"> is S017.</w:t>
      </w:r>
    </w:p>
    <w:p w:rsidR="00E54DA7" w:rsidRPr="00E93A80" w:rsidRDefault="00E54DA7" w:rsidP="00E54DA7">
      <w:pPr>
        <w:tabs>
          <w:tab w:val="left" w:pos="1770"/>
        </w:tabs>
        <w:rPr>
          <w:rFonts w:ascii="Times New Roman" w:hAnsi="Times New Roman"/>
          <w:sz w:val="20"/>
          <w:szCs w:val="20"/>
        </w:rPr>
      </w:pPr>
    </w:p>
    <w:p w:rsidR="000E2F86" w:rsidRPr="00E54DA7" w:rsidRDefault="000E2F86" w:rsidP="00E54DA7">
      <w:pPr>
        <w:rPr>
          <w:szCs w:val="24"/>
        </w:rPr>
      </w:pPr>
    </w:p>
    <w:sectPr w:rsidR="000E2F86" w:rsidRPr="00E54DA7" w:rsidSect="0032343A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2F86" w:rsidRDefault="000E2F86" w:rsidP="00891E0D">
      <w:pPr>
        <w:spacing w:after="0" w:line="240" w:lineRule="auto"/>
      </w:pPr>
      <w:r>
        <w:separator/>
      </w:r>
    </w:p>
  </w:endnote>
  <w:endnote w:type="continuationSeparator" w:id="1">
    <w:p w:rsidR="000E2F86" w:rsidRDefault="000E2F86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2343A">
        <w:pPr>
          <w:pStyle w:val="Footer"/>
          <w:jc w:val="right"/>
        </w:pPr>
        <w:r>
          <w:rPr>
            <w:noProof/>
            <w:lang w:bidi="ar-SA"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-131445</wp:posOffset>
              </wp:positionV>
              <wp:extent cx="1228725" cy="374357"/>
              <wp:effectExtent l="0" t="0" r="0" b="6985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oodle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0696" cy="378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2A2B1F">
          <w:fldChar w:fldCharType="begin"/>
        </w:r>
        <w:r w:rsidR="00CA0E4D">
          <w:instrText xml:space="preserve"> PAGE   \* MERGEFORMAT </w:instrText>
        </w:r>
        <w:r w:rsidR="002A2B1F">
          <w:fldChar w:fldCharType="separate"/>
        </w:r>
        <w:r w:rsidR="00E54DA7">
          <w:rPr>
            <w:noProof/>
          </w:rPr>
          <w:t>1</w:t>
        </w:r>
        <w:r w:rsidR="002A2B1F">
          <w:rPr>
            <w:noProof/>
          </w:rPr>
          <w:fldChar w:fldCharType="end"/>
        </w:r>
      </w:p>
    </w:sdtContent>
  </w:sdt>
  <w:p w:rsidR="00891E0D" w:rsidRDefault="00891E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2F86" w:rsidRDefault="000E2F86" w:rsidP="00891E0D">
      <w:pPr>
        <w:spacing w:after="0" w:line="240" w:lineRule="auto"/>
      </w:pPr>
      <w:r>
        <w:separator/>
      </w:r>
    </w:p>
  </w:footnote>
  <w:footnote w:type="continuationSeparator" w:id="1">
    <w:p w:rsidR="000E2F86" w:rsidRDefault="000E2F86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2A2B1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ED6BAB">
    <w:pPr>
      <w:pStyle w:val="Header"/>
    </w:pPr>
    <w:r>
      <w:rPr>
        <w:noProof/>
        <w:lang w:bidi="ar-SA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A0E4D">
      <w:ptab w:relativeTo="margin" w:alignment="center" w:leader="none"/>
    </w:r>
    <w:r w:rsidR="00CA0E4D">
      <w:ptab w:relativeTo="margin" w:alignment="right" w:leader="none"/>
    </w:r>
    <w:sdt>
      <w:sdtPr>
        <w:id w:val="968859952"/>
        <w:temporary/>
        <w:showingPlcHdr/>
      </w:sdtPr>
      <w:sdtContent>
        <w:r w:rsidR="00CA0E4D">
          <w:t>[Type text]</w:t>
        </w:r>
      </w:sdtContent>
    </w:sdt>
    <w:r w:rsidR="002A2B1F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51" type="#_x0000_t75" style="position:absolute;margin-left:0;margin-top:0;width:523.15pt;height:159.4pt;z-index:-251656192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2A2B1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73F42"/>
    <w:multiLevelType w:val="hybridMultilevel"/>
    <w:tmpl w:val="237CB62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7B4E7F"/>
    <w:multiLevelType w:val="hybridMultilevel"/>
    <w:tmpl w:val="6DB669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122D87"/>
    <w:multiLevelType w:val="hybridMultilevel"/>
    <w:tmpl w:val="303A8F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AE3A87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1F2061"/>
    <w:multiLevelType w:val="hybridMultilevel"/>
    <w:tmpl w:val="40AC80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3CC58A9"/>
    <w:multiLevelType w:val="hybridMultilevel"/>
    <w:tmpl w:val="40AC80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E9921D7"/>
    <w:multiLevelType w:val="hybridMultilevel"/>
    <w:tmpl w:val="EEB888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5EB1A5C"/>
    <w:multiLevelType w:val="hybridMultilevel"/>
    <w:tmpl w:val="A218F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E2F86"/>
    <w:rsid w:val="00063296"/>
    <w:rsid w:val="000E2F86"/>
    <w:rsid w:val="00276DF5"/>
    <w:rsid w:val="002A2B1F"/>
    <w:rsid w:val="0032343A"/>
    <w:rsid w:val="00395D04"/>
    <w:rsid w:val="00412107"/>
    <w:rsid w:val="004774C1"/>
    <w:rsid w:val="00581CF4"/>
    <w:rsid w:val="005A6350"/>
    <w:rsid w:val="006212D4"/>
    <w:rsid w:val="00697ACB"/>
    <w:rsid w:val="00891E0D"/>
    <w:rsid w:val="00A03262"/>
    <w:rsid w:val="00A712C7"/>
    <w:rsid w:val="00AF0FE6"/>
    <w:rsid w:val="00B279CB"/>
    <w:rsid w:val="00BF21FB"/>
    <w:rsid w:val="00CA0E4D"/>
    <w:rsid w:val="00D95134"/>
    <w:rsid w:val="00DF43E1"/>
    <w:rsid w:val="00E54DA7"/>
    <w:rsid w:val="00ED6B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3" type="connector" idref="#_x0000_s1074"/>
        <o:r id="V:Rule4" type="connector" idref="#_x0000_s107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FE6"/>
    <w:rPr>
      <w:rFonts w:ascii="Calibri" w:eastAsia="Times New Roman" w:hAnsi="Calibri" w:cs="Latha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character" w:styleId="Strong">
    <w:name w:val="Strong"/>
    <w:uiPriority w:val="22"/>
    <w:qFormat/>
    <w:rsid w:val="00AF0FE6"/>
    <w:rPr>
      <w:b/>
      <w:bCs/>
    </w:rPr>
  </w:style>
  <w:style w:type="paragraph" w:customStyle="1" w:styleId="Default">
    <w:name w:val="Default"/>
    <w:rsid w:val="00E54D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DBMS_2018\NEW%20TEMPLATE%20DESIGN%20FOR%20LMS\SLIATE%20LMS%20Template%20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SLIATE LMS Template Word</Template>
  <TotalTime>1</TotalTime>
  <Pages>3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SETHUPARAN</dc:creator>
  <cp:lastModifiedBy>sethu</cp:lastModifiedBy>
  <cp:revision>2</cp:revision>
  <dcterms:created xsi:type="dcterms:W3CDTF">2018-07-13T03:01:00Z</dcterms:created>
  <dcterms:modified xsi:type="dcterms:W3CDTF">2018-07-13T03:01:00Z</dcterms:modified>
</cp:coreProperties>
</file>