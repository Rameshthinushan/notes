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084" w:rsidRDefault="001C5084" w:rsidP="001C5084">
      <w:r>
        <w:t>Objectives:</w:t>
      </w:r>
    </w:p>
    <w:p w:rsidR="001C5084" w:rsidRPr="00A00917" w:rsidRDefault="001C5084" w:rsidP="001C5084">
      <w:r w:rsidRPr="00406E58">
        <w:rPr>
          <w:rFonts w:ascii="Times New Roman" w:hAnsi="Times New Roman"/>
        </w:rPr>
        <w:t>To develop skills required in using computers in an office environment</w:t>
      </w:r>
      <w:r>
        <w:rPr>
          <w:rFonts w:ascii="Times New Roman" w:hAnsi="Times New Roman"/>
        </w:rPr>
        <w:t>.</w:t>
      </w:r>
    </w:p>
    <w:p w:rsidR="001C5084" w:rsidRDefault="001C5084" w:rsidP="001C5084">
      <w:pPr>
        <w:pStyle w:val="ListParagraph"/>
        <w:numPr>
          <w:ilvl w:val="0"/>
          <w:numId w:val="1"/>
        </w:numPr>
        <w:spacing w:after="160" w:line="259" w:lineRule="auto"/>
      </w:pPr>
      <w:r w:rsidRPr="001B4C50">
        <w:t>Draw the following image using MS Word facilities</w:t>
      </w:r>
    </w:p>
    <w:p w:rsidR="001C5084" w:rsidRDefault="001C5084" w:rsidP="001C5084">
      <w:pPr>
        <w:pStyle w:val="ListParagraph"/>
      </w:pPr>
      <w:r>
        <w:rPr>
          <w:noProof/>
        </w:rPr>
        <w:drawing>
          <wp:inline distT="0" distB="0" distL="0" distR="0" wp14:anchorId="7EA7F599" wp14:editId="0C85E978">
            <wp:extent cx="5688281" cy="4707543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2567" t="24523" r="32662" b="24291"/>
                    <a:stretch/>
                  </pic:blipFill>
                  <pic:spPr bwMode="auto">
                    <a:xfrm>
                      <a:off x="0" y="0"/>
                      <a:ext cx="5703953" cy="4720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084" w:rsidRDefault="001C5084" w:rsidP="001C5084">
      <w:pPr>
        <w:pStyle w:val="ListParagraph"/>
      </w:pPr>
    </w:p>
    <w:p w:rsidR="001C5084" w:rsidRDefault="001C5084" w:rsidP="001C5084">
      <w:pPr>
        <w:pStyle w:val="ListParagraph"/>
      </w:pPr>
    </w:p>
    <w:p w:rsidR="001C5084" w:rsidRDefault="001C5084" w:rsidP="001C5084">
      <w:pPr>
        <w:pStyle w:val="ListParagraph"/>
      </w:pPr>
    </w:p>
    <w:p w:rsidR="001C5084" w:rsidRDefault="001C5084" w:rsidP="001C5084">
      <w:pPr>
        <w:pStyle w:val="ListParagraph"/>
      </w:pPr>
    </w:p>
    <w:p w:rsidR="001C5084" w:rsidRDefault="001C5084" w:rsidP="001C5084">
      <w:pPr>
        <w:pStyle w:val="ListParagraph"/>
      </w:pPr>
    </w:p>
    <w:p w:rsidR="001C5084" w:rsidRDefault="001C5084" w:rsidP="001C5084">
      <w:pPr>
        <w:pStyle w:val="ListParagraph"/>
      </w:pPr>
    </w:p>
    <w:p w:rsidR="001C5084" w:rsidRDefault="001C5084" w:rsidP="001C5084">
      <w:pPr>
        <w:pStyle w:val="ListParagraph"/>
      </w:pPr>
    </w:p>
    <w:p w:rsidR="001C5084" w:rsidRDefault="001C5084" w:rsidP="001C5084">
      <w:pPr>
        <w:pStyle w:val="ListParagraph"/>
      </w:pPr>
    </w:p>
    <w:p w:rsidR="001C5084" w:rsidRDefault="001C5084" w:rsidP="001C5084">
      <w:pPr>
        <w:pStyle w:val="ListParagraph"/>
      </w:pPr>
    </w:p>
    <w:p w:rsidR="001C5084" w:rsidRDefault="001C5084" w:rsidP="001C5084">
      <w:pPr>
        <w:pStyle w:val="ListParagraph"/>
      </w:pPr>
    </w:p>
    <w:p w:rsidR="001C5084" w:rsidRDefault="001C5084" w:rsidP="001C5084">
      <w:pPr>
        <w:pStyle w:val="ListParagraph"/>
      </w:pPr>
    </w:p>
    <w:p w:rsidR="001C5084" w:rsidRDefault="001C5084" w:rsidP="001C5084">
      <w:pPr>
        <w:pStyle w:val="ListParagraph"/>
      </w:pPr>
    </w:p>
    <w:p w:rsidR="001C5084" w:rsidRDefault="001C5084" w:rsidP="001C5084">
      <w:pPr>
        <w:pStyle w:val="ListParagraph"/>
      </w:pPr>
    </w:p>
    <w:p w:rsidR="001C5084" w:rsidRDefault="001C5084" w:rsidP="001C5084">
      <w:pPr>
        <w:pStyle w:val="ListParagraph"/>
      </w:pPr>
    </w:p>
    <w:p w:rsidR="001C5084" w:rsidRDefault="001C5084" w:rsidP="001C5084">
      <w:pPr>
        <w:pStyle w:val="ListParagraph"/>
      </w:pPr>
    </w:p>
    <w:p w:rsidR="001C5084" w:rsidRDefault="001C5084" w:rsidP="001C5084">
      <w:pPr>
        <w:pStyle w:val="ListParagraph"/>
      </w:pPr>
      <w:bookmarkStart w:id="0" w:name="_GoBack"/>
      <w:bookmarkEnd w:id="0"/>
    </w:p>
    <w:p w:rsidR="001C5084" w:rsidRPr="00FE417B" w:rsidRDefault="001C5084" w:rsidP="001C5084">
      <w:pPr>
        <w:pStyle w:val="ListParagraph"/>
        <w:numPr>
          <w:ilvl w:val="0"/>
          <w:numId w:val="1"/>
        </w:numPr>
        <w:spacing w:after="160" w:line="259" w:lineRule="auto"/>
      </w:pPr>
      <w:r w:rsidRPr="004102FF">
        <w:rPr>
          <w:rFonts w:ascii="Lucida Sans Unicode" w:hAnsi="Lucida Sans Unicode" w:cs="Lucida Sans Unicode"/>
          <w:bCs/>
          <w:color w:val="073763"/>
        </w:rPr>
        <w:lastRenderedPageBreak/>
        <w:t>You will use the drawing toolbar to create a </w:t>
      </w:r>
      <w:r w:rsidRPr="004102FF">
        <w:rPr>
          <w:rFonts w:ascii="Lucida Sans Unicode" w:hAnsi="Lucida Sans Unicode" w:cs="Lucida Sans Unicode"/>
          <w:bCs/>
          <w:color w:val="073763"/>
          <w:u w:val="single"/>
        </w:rPr>
        <w:t>detailed</w:t>
      </w:r>
      <w:r w:rsidRPr="004102FF">
        <w:rPr>
          <w:rStyle w:val="apple-converted-space"/>
          <w:rFonts w:ascii="Lucida Sans Unicode" w:hAnsi="Lucida Sans Unicode" w:cs="Lucida Sans Unicode"/>
          <w:bCs/>
          <w:color w:val="073763"/>
        </w:rPr>
        <w:t> </w:t>
      </w:r>
      <w:r w:rsidRPr="004102FF">
        <w:rPr>
          <w:rFonts w:ascii="Lucida Sans Unicode" w:hAnsi="Lucida Sans Unicode" w:cs="Lucida Sans Unicode"/>
          <w:bCs/>
          <w:color w:val="073763"/>
        </w:rPr>
        <w:t>map that visually shows the route from</w:t>
      </w:r>
      <w:r w:rsidRPr="004102FF">
        <w:rPr>
          <w:rStyle w:val="apple-converted-space"/>
          <w:rFonts w:ascii="Lucida Sans Unicode" w:hAnsi="Lucida Sans Unicode" w:cs="Lucida Sans Unicode"/>
          <w:bCs/>
          <w:color w:val="073763"/>
        </w:rPr>
        <w:t> </w:t>
      </w:r>
      <w:r w:rsidRPr="004102FF">
        <w:rPr>
          <w:rFonts w:ascii="Lucida Sans Unicode" w:hAnsi="Lucida Sans Unicode" w:cs="Lucida Sans Unicode"/>
          <w:bCs/>
          <w:color w:val="073763"/>
          <w:u w:val="single"/>
        </w:rPr>
        <w:t xml:space="preserve">your house to </w:t>
      </w:r>
      <w:r>
        <w:rPr>
          <w:rFonts w:ascii="Lucida Sans Unicode" w:hAnsi="Lucida Sans Unicode" w:cs="Lucida Sans Unicode"/>
          <w:bCs/>
          <w:color w:val="073763"/>
          <w:u w:val="single"/>
        </w:rPr>
        <w:t>ATI</w:t>
      </w:r>
      <w:r w:rsidRPr="004102FF">
        <w:rPr>
          <w:rStyle w:val="apple-converted-space"/>
          <w:rFonts w:ascii="Lucida Sans Unicode" w:hAnsi="Lucida Sans Unicode" w:cs="Lucida Sans Unicode"/>
          <w:bCs/>
          <w:color w:val="073763"/>
        </w:rPr>
        <w:t> </w:t>
      </w:r>
      <w:r w:rsidRPr="004102FF">
        <w:rPr>
          <w:rFonts w:ascii="Lucida Sans Unicode" w:hAnsi="Lucida Sans Unicode" w:cs="Lucida Sans Unicode"/>
          <w:bCs/>
          <w:color w:val="073763"/>
        </w:rPr>
        <w:t>using shapes, text boxes, and color.  Save your document as</w:t>
      </w:r>
      <w:r>
        <w:rPr>
          <w:rFonts w:ascii="Lucida Sans Unicode" w:hAnsi="Lucida Sans Unicode" w:cs="Lucida Sans Unicode"/>
          <w:bCs/>
          <w:color w:val="073763"/>
        </w:rPr>
        <w:t xml:space="preserve"> </w:t>
      </w:r>
      <w:r w:rsidRPr="004102FF">
        <w:rPr>
          <w:rFonts w:ascii="Lucida Sans Unicode" w:hAnsi="Lucida Sans Unicode" w:cs="Lucida Sans Unicode"/>
          <w:bCs/>
          <w:color w:val="073763"/>
        </w:rPr>
        <w:t xml:space="preserve">Map to </w:t>
      </w:r>
      <w:r>
        <w:rPr>
          <w:rFonts w:ascii="Lucida Sans Unicode" w:hAnsi="Lucida Sans Unicode" w:cs="Lucida Sans Unicode"/>
          <w:bCs/>
          <w:color w:val="073763"/>
        </w:rPr>
        <w:t>ATI.</w:t>
      </w:r>
    </w:p>
    <w:p w:rsidR="001C5084" w:rsidRDefault="001C5084" w:rsidP="001C5084">
      <w:pPr>
        <w:pStyle w:val="ListParagraph"/>
        <w:rPr>
          <w:rFonts w:ascii="Lucida Sans Unicode" w:hAnsi="Lucida Sans Unicode" w:cs="Lucida Sans Unicode"/>
          <w:bCs/>
          <w:color w:val="073763"/>
        </w:rPr>
      </w:pPr>
      <w:r>
        <w:rPr>
          <w:rFonts w:ascii="Lucida Sans Unicode" w:hAnsi="Lucida Sans Unicode" w:cs="Lucida Sans Unicode"/>
          <w:bCs/>
          <w:color w:val="073763"/>
        </w:rPr>
        <w:t>Eg:</w:t>
      </w:r>
    </w:p>
    <w:p w:rsidR="001C5084" w:rsidRDefault="001C5084" w:rsidP="001C5084"/>
    <w:p w:rsidR="001C5084" w:rsidRDefault="001C5084" w:rsidP="001C5084"/>
    <w:p w:rsidR="001C5084" w:rsidRDefault="001C5084" w:rsidP="001C5084">
      <w:r>
        <w:rPr>
          <w:noProof/>
        </w:rPr>
        <w:drawing>
          <wp:inline distT="0" distB="0" distL="0" distR="0" wp14:anchorId="085A4FE1" wp14:editId="0BB70F75">
            <wp:extent cx="5943600" cy="43523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7373" t="26589" r="24301" b="7009"/>
                    <a:stretch/>
                  </pic:blipFill>
                  <pic:spPr bwMode="auto">
                    <a:xfrm>
                      <a:off x="0" y="0"/>
                      <a:ext cx="5943600" cy="4352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084" w:rsidRDefault="001C5084" w:rsidP="001C5084"/>
    <w:p w:rsidR="001C5084" w:rsidRDefault="001C5084" w:rsidP="001C5084"/>
    <w:p w:rsidR="001C5084" w:rsidRDefault="001C5084" w:rsidP="001C5084"/>
    <w:p w:rsidR="00CA0E4D" w:rsidRDefault="00CA0E4D" w:rsidP="00CA0E4D">
      <w:pPr>
        <w:rPr>
          <w:noProof/>
        </w:rPr>
      </w:pPr>
    </w:p>
    <w:p w:rsidR="00581CF4" w:rsidRDefault="00581CF4" w:rsidP="00CA0E4D">
      <w:pPr>
        <w:rPr>
          <w:noProof/>
        </w:rPr>
      </w:pPr>
    </w:p>
    <w:p w:rsidR="00CA0E4D" w:rsidRDefault="00581CF4" w:rsidP="00CA0E4D">
      <w:pPr>
        <w:rPr>
          <w:noProof/>
        </w:rPr>
      </w:pPr>
      <w:r>
        <w:rPr>
          <w:noProof/>
        </w:rPr>
        <w:tab/>
      </w: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p w:rsidR="00CA0E4D" w:rsidRDefault="00CA0E4D" w:rsidP="00CA0E4D">
      <w:pPr>
        <w:rPr>
          <w:noProof/>
        </w:rPr>
      </w:pPr>
    </w:p>
    <w:sectPr w:rsidR="00CA0E4D" w:rsidSect="0032343A">
      <w:headerReference w:type="even" r:id="rId9"/>
      <w:headerReference w:type="default" r:id="rId10"/>
      <w:footerReference w:type="default" r:id="rId11"/>
      <w:headerReference w:type="firs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18A6" w:rsidRDefault="00AF18A6" w:rsidP="00891E0D">
      <w:pPr>
        <w:spacing w:after="0" w:line="240" w:lineRule="auto"/>
      </w:pPr>
      <w:r>
        <w:separator/>
      </w:r>
    </w:p>
  </w:endnote>
  <w:endnote w:type="continuationSeparator" w:id="0">
    <w:p w:rsidR="00AF18A6" w:rsidRDefault="00AF18A6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3574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32343A">
        <w:pPr>
          <w:pStyle w:val="Footer"/>
          <w:jc w:val="right"/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-131445</wp:posOffset>
              </wp:positionV>
              <wp:extent cx="1228725" cy="374357"/>
              <wp:effectExtent l="0" t="0" r="0" b="6985"/>
              <wp:wrapNone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moodlelogo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0696" cy="3780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CA0E4D">
          <w:fldChar w:fldCharType="begin"/>
        </w:r>
        <w:r w:rsidR="00CA0E4D">
          <w:instrText xml:space="preserve"> PAGE   \* MERGEFORMAT </w:instrText>
        </w:r>
        <w:r w:rsidR="00CA0E4D">
          <w:fldChar w:fldCharType="separate"/>
        </w:r>
        <w:r w:rsidR="001C5084">
          <w:rPr>
            <w:noProof/>
          </w:rPr>
          <w:t>2</w:t>
        </w:r>
        <w:r w:rsidR="00CA0E4D">
          <w:rPr>
            <w:noProof/>
          </w:rPr>
          <w:fldChar w:fldCharType="end"/>
        </w:r>
      </w:p>
    </w:sdtContent>
  </w:sdt>
  <w:p w:rsidR="00891E0D" w:rsidRDefault="00891E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18A6" w:rsidRDefault="00AF18A6" w:rsidP="00891E0D">
      <w:pPr>
        <w:spacing w:after="0" w:line="240" w:lineRule="auto"/>
      </w:pPr>
      <w:r>
        <w:separator/>
      </w:r>
    </w:p>
  </w:footnote>
  <w:footnote w:type="continuationSeparator" w:id="0">
    <w:p w:rsidR="00AF18A6" w:rsidRDefault="00AF18A6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E0D" w:rsidRDefault="00AF18A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E0D" w:rsidRDefault="00ED6BAB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6B828744" wp14:editId="098C232F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E4D">
      <w:ptab w:relativeTo="margin" w:alignment="center" w:leader="none"/>
    </w:r>
    <w:r w:rsidR="00CA0E4D">
      <w:ptab w:relativeTo="margin" w:alignment="right" w:leader="none"/>
    </w:r>
    <w:r w:rsidR="001C5084">
      <w:t>P</w:t>
    </w:r>
    <w:r w:rsidR="00AF18A6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51" type="#_x0000_t75" style="position:absolute;margin-left:0;margin-top:0;width:523.15pt;height:159.4pt;z-index:-251656192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  <w:r w:rsidR="001C5084">
      <w:t>ersonal Computer Application -2018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E0D" w:rsidRDefault="00AF18A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3D0317"/>
    <w:multiLevelType w:val="hybridMultilevel"/>
    <w:tmpl w:val="FCF00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2"/>
  <w:attachedTemplate r:id="rId1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084"/>
    <w:rsid w:val="001C5084"/>
    <w:rsid w:val="00276DF5"/>
    <w:rsid w:val="0032343A"/>
    <w:rsid w:val="00395D04"/>
    <w:rsid w:val="00581CF4"/>
    <w:rsid w:val="005A6350"/>
    <w:rsid w:val="006212D4"/>
    <w:rsid w:val="00697ACB"/>
    <w:rsid w:val="00891E0D"/>
    <w:rsid w:val="00A03262"/>
    <w:rsid w:val="00AF18A6"/>
    <w:rsid w:val="00CA0E4D"/>
    <w:rsid w:val="00D95134"/>
    <w:rsid w:val="00DF43E1"/>
    <w:rsid w:val="00ED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90D06FD6-BE23-47E8-8877-5EDB401BA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  <w:style w:type="paragraph" w:styleId="ListParagraph">
    <w:name w:val="List Paragraph"/>
    <w:basedOn w:val="Normal"/>
    <w:uiPriority w:val="34"/>
    <w:qFormat/>
    <w:rsid w:val="001C5084"/>
    <w:pPr>
      <w:spacing w:after="0" w:line="240" w:lineRule="auto"/>
      <w:ind w:left="720"/>
      <w:contextualSpacing/>
    </w:pPr>
    <w:rPr>
      <w:rFonts w:eastAsiaTheme="minorEastAsia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C5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NP\AppData\Local\Temp\Rar$DIa0.393\SLIATE%20LMS%20Template%20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SLIATE LMS Template Word.dotx</Template>
  <TotalTime>2</TotalTime>
  <Pages>4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DNP</dc:creator>
  <cp:lastModifiedBy>DNP</cp:lastModifiedBy>
  <cp:revision>1</cp:revision>
  <dcterms:created xsi:type="dcterms:W3CDTF">2018-05-21T10:07:00Z</dcterms:created>
  <dcterms:modified xsi:type="dcterms:W3CDTF">2018-05-21T10:09:00Z</dcterms:modified>
</cp:coreProperties>
</file>